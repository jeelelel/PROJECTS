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00" w:type="pct"/>
        <w:tblCellMar>
          <w:left w:w="0" w:type="dxa"/>
          <w:right w:w="0" w:type="dxa"/>
        </w:tblCellMar>
        <w:tblLook w:val="04A0" w:firstRow="1" w:lastRow="0" w:firstColumn="1" w:lastColumn="0" w:noHBand="0" w:noVBand="1"/>
      </w:tblPr>
      <w:tblGrid>
        <w:gridCol w:w="4272"/>
        <w:gridCol w:w="3827"/>
        <w:gridCol w:w="4861"/>
      </w:tblGrid>
      <w:tr w:rsidR="00E52DAC" w:rsidRPr="00BA6AD0" w14:paraId="2DB99590" w14:textId="77777777" w:rsidTr="00680D64">
        <w:trPr>
          <w:trHeight w:val="720"/>
        </w:trPr>
        <w:tc>
          <w:tcPr>
            <w:tcW w:w="13090" w:type="dxa"/>
            <w:gridSpan w:val="3"/>
            <w:tcBorders>
              <w:top w:val="nil"/>
              <w:left w:val="nil"/>
              <w:bottom w:val="nil"/>
              <w:right w:val="nil"/>
            </w:tcBorders>
            <w:shd w:val="clear" w:color="auto" w:fill="auto"/>
            <w:vAlign w:val="center"/>
          </w:tcPr>
          <w:p w14:paraId="77525CA8" w14:textId="77777777" w:rsidR="00E52DAC" w:rsidRPr="00BA6AD0" w:rsidRDefault="008E6704" w:rsidP="00BA6AD0">
            <w:pPr>
              <w:pStyle w:val="NewspaperMastheadInfo"/>
            </w:pPr>
            <w:sdt>
              <w:sdtPr>
                <w:id w:val="1192875319"/>
                <w:placeholder>
                  <w:docPart w:val="35C462BBF83C4DE39168B3507A018990"/>
                </w:placeholder>
                <w15:appearance w15:val="hidden"/>
              </w:sdtPr>
              <w:sdtEndPr/>
              <w:sdtContent>
                <w:r w:rsidR="00A96E95">
                  <w:t>JESSICA LIM 31954081</w:t>
                </w:r>
              </w:sdtContent>
            </w:sdt>
            <w:r w:rsidR="00BA6AD0" w:rsidRPr="00BA6AD0">
              <w:t xml:space="preserve"> </w:t>
            </w:r>
          </w:p>
        </w:tc>
      </w:tr>
      <w:tr w:rsidR="00E52DAC" w:rsidRPr="0070777A" w14:paraId="26FEA415" w14:textId="77777777" w:rsidTr="00680D64">
        <w:trPr>
          <w:trHeight w:val="2016"/>
        </w:trPr>
        <w:tc>
          <w:tcPr>
            <w:tcW w:w="13090" w:type="dxa"/>
            <w:gridSpan w:val="3"/>
            <w:tcBorders>
              <w:top w:val="nil"/>
              <w:left w:val="nil"/>
              <w:bottom w:val="nil"/>
              <w:right w:val="nil"/>
            </w:tcBorders>
            <w:shd w:val="clear" w:color="auto" w:fill="F64668" w:themeFill="accent2"/>
            <w:vAlign w:val="center"/>
          </w:tcPr>
          <w:p w14:paraId="43AB8AF5" w14:textId="77777777" w:rsidR="00E52DAC" w:rsidRPr="00BA6AD0" w:rsidRDefault="008E6704" w:rsidP="00BA6AD0">
            <w:pPr>
              <w:pStyle w:val="NewspaperMasthead"/>
            </w:pPr>
            <w:sdt>
              <w:sdtPr>
                <w:id w:val="1715236554"/>
                <w:placeholder>
                  <w:docPart w:val="6A1F378004A64CBFB7DB6259149DB5B9"/>
                </w:placeholder>
                <w15:appearance w15:val="hidden"/>
              </w:sdtPr>
              <w:sdtEndPr/>
              <w:sdtContent>
                <w:r w:rsidR="00A96E95">
                  <w:t xml:space="preserve">FIT3152 : </w:t>
                </w:r>
                <w:r w:rsidR="00A96E95">
                  <w:rPr>
                    <w:sz w:val="96"/>
                    <w:szCs w:val="96"/>
                  </w:rPr>
                  <w:t>ASSIGNMENT</w:t>
                </w:r>
                <w:r w:rsidR="00A96E95" w:rsidRPr="00A96E95">
                  <w:rPr>
                    <w:sz w:val="96"/>
                    <w:szCs w:val="96"/>
                  </w:rPr>
                  <w:t xml:space="preserve"> 2</w:t>
                </w:r>
              </w:sdtContent>
            </w:sdt>
          </w:p>
        </w:tc>
      </w:tr>
      <w:tr w:rsidR="00972D3F" w:rsidRPr="00BA6AD0" w14:paraId="5D737D59" w14:textId="77777777" w:rsidTr="00680D64">
        <w:trPr>
          <w:trHeight w:val="864"/>
        </w:trPr>
        <w:tc>
          <w:tcPr>
            <w:tcW w:w="4405" w:type="dxa"/>
            <w:tcBorders>
              <w:top w:val="nil"/>
              <w:left w:val="nil"/>
              <w:bottom w:val="nil"/>
              <w:right w:val="nil"/>
            </w:tcBorders>
            <w:vAlign w:val="center"/>
          </w:tcPr>
          <w:p w14:paraId="11E9939F" w14:textId="77777777" w:rsidR="00DF0B74" w:rsidRPr="00BA6AD0" w:rsidRDefault="008E6704" w:rsidP="00BA6AD0">
            <w:pPr>
              <w:pStyle w:val="NewspaperMastheadInfo"/>
            </w:pPr>
            <w:sdt>
              <w:sdtPr>
                <w:id w:val="1551506948"/>
                <w:placeholder>
                  <w:docPart w:val="DE215BA9FD5948079F7E1FD56467BD89"/>
                </w:placeholder>
                <w15:appearance w15:val="hidden"/>
              </w:sdtPr>
              <w:sdtEndPr/>
              <w:sdtContent>
                <w:r w:rsidR="007D3FE9">
                  <w:t>Friday</w:t>
                </w:r>
              </w:sdtContent>
            </w:sdt>
            <w:r w:rsidR="00BA6AD0" w:rsidRPr="00BA6AD0">
              <w:t xml:space="preserve"> </w:t>
            </w:r>
          </w:p>
        </w:tc>
        <w:tc>
          <w:tcPr>
            <w:tcW w:w="4410" w:type="dxa"/>
            <w:tcBorders>
              <w:top w:val="nil"/>
              <w:left w:val="nil"/>
              <w:bottom w:val="nil"/>
              <w:right w:val="nil"/>
            </w:tcBorders>
            <w:vAlign w:val="center"/>
          </w:tcPr>
          <w:p w14:paraId="48D0F402" w14:textId="77777777" w:rsidR="00DF0B74" w:rsidRPr="00BA6AD0" w:rsidRDefault="008E6704" w:rsidP="00BA6AD0">
            <w:pPr>
              <w:pStyle w:val="NewspaperMastheadInfo"/>
            </w:pPr>
            <w:sdt>
              <w:sdtPr>
                <w:id w:val="971181375"/>
                <w:placeholder>
                  <w:docPart w:val="88807049B80344C6B2214B6C30757C18"/>
                </w:placeholder>
                <w15:appearance w15:val="hidden"/>
              </w:sdtPr>
              <w:sdtEndPr/>
              <w:sdtContent>
                <w:r w:rsidR="007D3FE9">
                  <w:t>6/19/2022</w:t>
                </w:r>
              </w:sdtContent>
            </w:sdt>
            <w:r w:rsidR="00BA6AD0" w:rsidRPr="00BA6AD0">
              <w:t xml:space="preserve"> </w:t>
            </w:r>
          </w:p>
        </w:tc>
        <w:tc>
          <w:tcPr>
            <w:tcW w:w="4275" w:type="dxa"/>
            <w:tcBorders>
              <w:top w:val="nil"/>
              <w:left w:val="nil"/>
              <w:bottom w:val="nil"/>
              <w:right w:val="nil"/>
            </w:tcBorders>
            <w:vAlign w:val="center"/>
          </w:tcPr>
          <w:p w14:paraId="132DC1E1" w14:textId="78279F11" w:rsidR="00DF0B74" w:rsidRPr="00BA6AD0" w:rsidRDefault="008E6704" w:rsidP="00BA6AD0">
            <w:pPr>
              <w:pStyle w:val="NewspaperMastheadInfo"/>
            </w:pPr>
            <w:sdt>
              <w:sdtPr>
                <w:id w:val="66781862"/>
                <w:placeholder>
                  <w:docPart w:val="D084C9E0F1C84FA68D402B7F717B7F28"/>
                </w:placeholder>
                <w15:appearance w15:val="hidden"/>
              </w:sdtPr>
              <w:sdtEndPr/>
              <w:sdtContent>
                <w:r w:rsidR="005379D8">
                  <w:t>ASSIGNMENT 2</w:t>
                </w:r>
              </w:sdtContent>
            </w:sdt>
          </w:p>
        </w:tc>
      </w:tr>
      <w:tr w:rsidR="00AB68A9" w14:paraId="3F4220E9" w14:textId="77777777" w:rsidTr="00680D64">
        <w:trPr>
          <w:trHeight w:val="6426"/>
        </w:trPr>
        <w:tc>
          <w:tcPr>
            <w:tcW w:w="13090" w:type="dxa"/>
            <w:gridSpan w:val="3"/>
            <w:tcBorders>
              <w:top w:val="nil"/>
              <w:left w:val="nil"/>
              <w:bottom w:val="nil"/>
              <w:right w:val="nil"/>
            </w:tcBorders>
            <w:tcMar>
              <w:left w:w="0" w:type="dxa"/>
              <w:right w:w="0" w:type="dxa"/>
            </w:tcMar>
          </w:tcPr>
          <w:p w14:paraId="329CAA68" w14:textId="5A0F1185" w:rsidR="00AB68A9" w:rsidRDefault="00004C2C" w:rsidP="00D3768E">
            <w:pPr>
              <w:pStyle w:val="NoSpacing"/>
            </w:pPr>
            <w:r w:rsidRPr="00AE030C">
              <w:rPr>
                <w:noProof/>
                <w:sz w:val="24"/>
                <w:szCs w:val="24"/>
              </w:rPr>
              <mc:AlternateContent>
                <mc:Choice Requires="wps">
                  <w:drawing>
                    <wp:anchor distT="45720" distB="45720" distL="114300" distR="114300" simplePos="0" relativeHeight="251699200" behindDoc="0" locked="0" layoutInCell="1" allowOverlap="1" wp14:anchorId="515485F8" wp14:editId="4D65AD40">
                      <wp:simplePos x="0" y="0"/>
                      <wp:positionH relativeFrom="column">
                        <wp:posOffset>0</wp:posOffset>
                      </wp:positionH>
                      <wp:positionV relativeFrom="page">
                        <wp:posOffset>3744884</wp:posOffset>
                      </wp:positionV>
                      <wp:extent cx="5091545" cy="128154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1545" cy="1281545"/>
                              </a:xfrm>
                              <a:prstGeom prst="rect">
                                <a:avLst/>
                              </a:prstGeom>
                              <a:solidFill>
                                <a:schemeClr val="accent1"/>
                              </a:solidFill>
                              <a:ln w="9525">
                                <a:noFill/>
                                <a:miter lim="800000"/>
                                <a:headEnd/>
                                <a:tailEnd/>
                              </a:ln>
                            </wps:spPr>
                            <wps:txbx>
                              <w:txbxContent>
                                <w:p w14:paraId="619F847A" w14:textId="77777777" w:rsidR="00004C2C" w:rsidRPr="00720A76" w:rsidRDefault="00720A76" w:rsidP="00720A76">
                                  <w:pPr>
                                    <w:pStyle w:val="WhiteArticleSubtitle"/>
                                    <w:numPr>
                                      <w:ilvl w:val="0"/>
                                      <w:numId w:val="15"/>
                                    </w:numPr>
                                    <w:rPr>
                                      <w:b w:val="0"/>
                                      <w:sz w:val="22"/>
                                      <w:szCs w:val="2"/>
                                    </w:rPr>
                                  </w:pPr>
                                  <w:r w:rsidRPr="00720A76">
                                    <w:rPr>
                                      <w:b w:val="0"/>
                                      <w:sz w:val="24"/>
                                      <w:szCs w:val="4"/>
                                    </w:rPr>
                                    <w:t>Explore the data: What is the proportion of days when it is warmer than the previous day compared to those where it is cooler? Obtain descriptions of the predictor (independent)  variables – mean, standard deviations, etc. for real-valued attributes. Is there anything noteworthy in the data? Are there any attributes you need to consider omitting from</w:t>
                                  </w:r>
                                  <w:r w:rsidRPr="00720A76">
                                    <w:rPr>
                                      <w:b w:val="0"/>
                                      <w:sz w:val="22"/>
                                      <w:szCs w:val="2"/>
                                    </w:rPr>
                                    <w:t xml:space="preserve"> your analysis? (1 Mark)</w:t>
                                  </w:r>
                                  <w:r w:rsidR="00004C2C">
                                    <w:t xml:space="preserve"> </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15485F8" id="_x0000_t202" coordsize="21600,21600" o:spt="202" path="m,l,21600r21600,l21600,xe">
                      <v:stroke joinstyle="miter"/>
                      <v:path gradientshapeok="t" o:connecttype="rect"/>
                    </v:shapetype>
                    <v:shape id="Text Box 2" o:spid="_x0000_s1026" type="#_x0000_t202" style="position:absolute;margin-left:0;margin-top:294.85pt;width:400.9pt;height:100.9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" fillcolor="#4185df [3204]" stroked="f">
                      <v:textbox>
                        <w:txbxContent>
                          <w:p w14:paraId="619F847A" w14:textId="77777777" w:rsidR="00004C2C" w:rsidRPr="00720A76" w:rsidRDefault="00720A76" w:rsidP="00720A76">
                            <w:pPr>
                              <w:pStyle w:val="WhiteArticleSubtitle"/>
                              <w:numPr>
                                <w:ilvl w:val="0"/>
                                <w:numId w:val="15"/>
                              </w:numPr>
                              <w:rPr>
                                <w:b w:val="0"/>
                                <w:sz w:val="22"/>
                                <w:szCs w:val="2"/>
                              </w:rPr>
                            </w:pPr>
                            <w:r w:rsidRPr="00720A76">
                              <w:rPr>
                                <w:b w:val="0"/>
                                <w:sz w:val="24"/>
                                <w:szCs w:val="4"/>
                              </w:rPr>
                              <w:t>Explore the data: What is the proportion of days when it is warmer than the previous day compared to those where it is cooler? Obtain descriptions of the predictor (independent)  variables – mean, standard deviations, etc. for real-valued attributes. Is there anything noteworthy in the data? Are there any attributes you need to consider omitting from</w:t>
                            </w:r>
                            <w:r w:rsidRPr="00720A76">
                              <w:rPr>
                                <w:b w:val="0"/>
                                <w:sz w:val="22"/>
                                <w:szCs w:val="2"/>
                              </w:rPr>
                              <w:t xml:space="preserve"> your analysis? (1 Mark)</w:t>
                            </w:r>
                            <w:r w:rsidR="00004C2C">
                              <w:t xml:space="preserve"> </w:t>
                            </w:r>
                          </w:p>
                        </w:txbxContent>
                      </v:textbox>
                      <w10:wrap anchory="page"/>
                    </v:shape>
                  </w:pict>
                </mc:Fallback>
              </mc:AlternateContent>
            </w:r>
            <w:r w:rsidR="004F791A" w:rsidRPr="004F791A">
              <w:rPr>
                <w:noProof/>
              </w:rPr>
              <w:drawing>
                <wp:inline distT="0" distB="0" distL="0" distR="0" wp14:anchorId="0F2006C4" wp14:editId="5AB052CF">
                  <wp:extent cx="7986452" cy="376460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986452" cy="3764606"/>
                          </a:xfrm>
                          <a:prstGeom prst="rect">
                            <a:avLst/>
                          </a:prstGeom>
                        </pic:spPr>
                      </pic:pic>
                    </a:graphicData>
                  </a:graphic>
                </wp:inline>
              </w:drawing>
            </w:r>
          </w:p>
        </w:tc>
      </w:tr>
      <w:tr w:rsidR="00972D3F" w14:paraId="0C9A2F4C" w14:textId="77777777" w:rsidTr="00680D64">
        <w:trPr>
          <w:trHeight w:val="20"/>
        </w:trPr>
        <w:tc>
          <w:tcPr>
            <w:tcW w:w="4405" w:type="dxa"/>
            <w:vMerge w:val="restart"/>
            <w:tcBorders>
              <w:top w:val="nil"/>
              <w:left w:val="nil"/>
              <w:right w:val="nil"/>
            </w:tcBorders>
          </w:tcPr>
          <w:p w14:paraId="66F56F45" w14:textId="77777777" w:rsidR="00701931" w:rsidRPr="00004C2C" w:rsidRDefault="00701931" w:rsidP="00004C2C">
            <w:pPr>
              <w:pStyle w:val="NoSpacing"/>
            </w:pPr>
          </w:p>
        </w:tc>
        <w:tc>
          <w:tcPr>
            <w:tcW w:w="4410" w:type="dxa"/>
            <w:vMerge w:val="restart"/>
            <w:tcBorders>
              <w:top w:val="nil"/>
              <w:left w:val="nil"/>
              <w:right w:val="nil"/>
            </w:tcBorders>
          </w:tcPr>
          <w:p w14:paraId="70BAA818" w14:textId="77777777" w:rsidR="00701931" w:rsidRPr="00004C2C" w:rsidRDefault="00701931" w:rsidP="00004C2C">
            <w:pPr>
              <w:pStyle w:val="NoSpacing"/>
            </w:pPr>
          </w:p>
        </w:tc>
        <w:tc>
          <w:tcPr>
            <w:tcW w:w="4275" w:type="dxa"/>
            <w:tcBorders>
              <w:top w:val="nil"/>
              <w:left w:val="nil"/>
              <w:bottom w:val="nil"/>
              <w:right w:val="nil"/>
            </w:tcBorders>
            <w:tcMar>
              <w:top w:w="216" w:type="dxa"/>
              <w:left w:w="216" w:type="dxa"/>
              <w:right w:w="115" w:type="dxa"/>
            </w:tcMar>
          </w:tcPr>
          <w:p w14:paraId="43CF8E7D" w14:textId="7EC01259" w:rsidR="00701931" w:rsidRPr="00E26C3C" w:rsidRDefault="008E6704" w:rsidP="00404E43">
            <w:pPr>
              <w:pStyle w:val="PhotoCaption"/>
            </w:pPr>
            <w:sdt>
              <w:sdtPr>
                <w:id w:val="473955056"/>
                <w:placeholder>
                  <w:docPart w:val="35C9576695F841959537CD8FE806FB3A"/>
                </w:placeholder>
                <w15:appearance w15:val="hidden"/>
              </w:sdtPr>
              <w:sdtEndPr/>
              <w:sdtContent>
                <w:r w:rsidR="00C8579F">
                  <w:t>Above is the result of the Summary we got from the WAUS. We can see the result of the minimal, first quartal, median, mean, third quartal, maximum and the number of NA’s each inside of all the variables.</w:t>
                </w:r>
              </w:sdtContent>
            </w:sdt>
            <w:r w:rsidR="00D3768E">
              <w:t xml:space="preserve"> </w:t>
            </w:r>
          </w:p>
        </w:tc>
      </w:tr>
      <w:tr w:rsidR="00972D3F" w14:paraId="07512C2C" w14:textId="77777777" w:rsidTr="00680D64">
        <w:trPr>
          <w:trHeight w:val="493"/>
        </w:trPr>
        <w:tc>
          <w:tcPr>
            <w:tcW w:w="4405" w:type="dxa"/>
            <w:vMerge/>
            <w:tcBorders>
              <w:top w:val="nil"/>
              <w:left w:val="nil"/>
              <w:bottom w:val="nil"/>
              <w:right w:val="nil"/>
            </w:tcBorders>
          </w:tcPr>
          <w:p w14:paraId="121540F1" w14:textId="77777777" w:rsidR="00701931" w:rsidRDefault="00701931"/>
        </w:tc>
        <w:tc>
          <w:tcPr>
            <w:tcW w:w="4410" w:type="dxa"/>
            <w:vMerge/>
            <w:tcBorders>
              <w:top w:val="nil"/>
              <w:left w:val="nil"/>
              <w:bottom w:val="nil"/>
              <w:right w:val="nil"/>
            </w:tcBorders>
          </w:tcPr>
          <w:p w14:paraId="54691838" w14:textId="77777777" w:rsidR="00701931" w:rsidRDefault="00701931"/>
        </w:tc>
        <w:tc>
          <w:tcPr>
            <w:tcW w:w="4275" w:type="dxa"/>
            <w:vMerge w:val="restart"/>
            <w:tcBorders>
              <w:top w:val="nil"/>
              <w:left w:val="nil"/>
              <w:bottom w:val="single" w:sz="48" w:space="0" w:color="0066FF"/>
              <w:right w:val="nil"/>
            </w:tcBorders>
            <w:tcMar>
              <w:top w:w="0" w:type="dxa"/>
              <w:left w:w="216" w:type="dxa"/>
              <w:right w:w="115" w:type="dxa"/>
            </w:tcMar>
          </w:tcPr>
          <w:p w14:paraId="5ED2FECC" w14:textId="77777777" w:rsidR="00004C2C" w:rsidRDefault="00004C2C" w:rsidP="00004C2C"/>
          <w:p w14:paraId="5F85CBDF" w14:textId="5340421B" w:rsidR="00701931" w:rsidRPr="00004C2C" w:rsidRDefault="008E6704" w:rsidP="00004C2C">
            <w:pPr>
              <w:pStyle w:val="BlackArticleTitle"/>
            </w:pPr>
            <w:sdt>
              <w:sdtPr>
                <w:id w:val="-930434137"/>
                <w:placeholder>
                  <w:docPart w:val="47FB20332FB74118885B65F165D94D6C"/>
                </w:placeholder>
                <w15:appearance w15:val="hidden"/>
              </w:sdtPr>
              <w:sdtEndPr/>
              <w:sdtContent>
                <w:r w:rsidR="00DA3F43">
                  <w:t>Descriptions</w:t>
                </w:r>
              </w:sdtContent>
            </w:sdt>
            <w:r w:rsidR="00004C2C" w:rsidRPr="00004C2C">
              <w:t xml:space="preserve"> </w:t>
            </w:r>
          </w:p>
          <w:p w14:paraId="2AEB1C34" w14:textId="291E73C8" w:rsidR="00701931" w:rsidRPr="00004C2C" w:rsidRDefault="008E6704" w:rsidP="00004C2C">
            <w:pPr>
              <w:pStyle w:val="BlackArticleSubtitle"/>
            </w:pPr>
            <w:sdt>
              <w:sdtPr>
                <w:id w:val="-1185749544"/>
                <w:placeholder>
                  <w:docPart w:val="6C1663AD62034FF1A9920621C8B93E94"/>
                </w:placeholder>
                <w15:appearance w15:val="hidden"/>
              </w:sdtPr>
              <w:sdtEndPr/>
              <w:sdtContent>
                <w:r w:rsidR="00DA3F43">
                  <w:t>Of the predictors</w:t>
                </w:r>
              </w:sdtContent>
            </w:sdt>
          </w:p>
          <w:p w14:paraId="18A5C9D7" w14:textId="77777777" w:rsidR="00B45736" w:rsidRPr="00B45736" w:rsidRDefault="00B45736" w:rsidP="00004C2C">
            <w:pPr>
              <w:pStyle w:val="NoSpacing"/>
            </w:pPr>
          </w:p>
          <w:p w14:paraId="2B3CF381" w14:textId="4BECEFF4" w:rsidR="00BA6AD0" w:rsidRPr="00BA6AD0" w:rsidRDefault="00DA3F43" w:rsidP="00BA6AD0">
            <w:pPr>
              <w:pStyle w:val="AuthorName"/>
            </w:pPr>
            <w:r>
              <w:t xml:space="preserve">SD, VAR and range </w:t>
            </w:r>
          </w:p>
          <w:p w14:paraId="5C5670C1" w14:textId="77777777" w:rsidR="00701931" w:rsidRPr="00B55667" w:rsidRDefault="00701931" w:rsidP="00004C2C">
            <w:pPr>
              <w:pStyle w:val="NoSpacing"/>
            </w:pPr>
          </w:p>
          <w:p w14:paraId="11C18E6C" w14:textId="769776A7" w:rsidR="00701931" w:rsidRPr="00004C2C" w:rsidRDefault="003F2D09" w:rsidP="00DA3F43">
            <w:r>
              <w:rPr>
                <w:noProof/>
              </w:rPr>
              <mc:AlternateContent>
                <mc:Choice Requires="wps">
                  <w:drawing>
                    <wp:inline distT="0" distB="0" distL="0" distR="0" wp14:anchorId="2BAFD67C" wp14:editId="13C42998">
                      <wp:extent cx="609600" cy="152400"/>
                      <wp:effectExtent l="0" t="0" r="0" b="0"/>
                      <wp:docPr id="33" name="Rectangle 3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09600" cy="1524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9706B7D" id="Rectangle 33" o:spid="_x0000_s1026" alt="&quot;&quot;" style="width:48pt;height: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" fillcolor="#f64668 [3205]" stroked="f" strokeweight="1pt">
                      <w10:anchorlock/>
                    </v:rect>
                  </w:pict>
                </mc:Fallback>
              </mc:AlternateContent>
            </w:r>
          </w:p>
          <w:p w14:paraId="49817ACF" w14:textId="1CB27385" w:rsidR="00701931" w:rsidRPr="00004C2C" w:rsidRDefault="00DA3F43" w:rsidP="00004C2C">
            <w:pPr>
              <w:pStyle w:val="NoSpacing"/>
            </w:pPr>
            <w:r w:rsidRPr="00DA3F43">
              <w:rPr>
                <w:noProof/>
              </w:rPr>
              <w:drawing>
                <wp:inline distT="0" distB="0" distL="0" distR="0" wp14:anchorId="0506838C" wp14:editId="24B7379C">
                  <wp:extent cx="2873529" cy="3271750"/>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1501" cy="3280826"/>
                          </a:xfrm>
                          <a:prstGeom prst="rect">
                            <a:avLst/>
                          </a:prstGeom>
                        </pic:spPr>
                      </pic:pic>
                    </a:graphicData>
                  </a:graphic>
                </wp:inline>
              </w:drawing>
            </w:r>
          </w:p>
        </w:tc>
      </w:tr>
      <w:tr w:rsidR="00972D3F" w14:paraId="1D195D4B" w14:textId="77777777" w:rsidTr="00DA3F43">
        <w:trPr>
          <w:trHeight w:val="7398"/>
        </w:trPr>
        <w:tc>
          <w:tcPr>
            <w:tcW w:w="4405" w:type="dxa"/>
            <w:vMerge w:val="restart"/>
            <w:tcBorders>
              <w:top w:val="nil"/>
              <w:left w:val="nil"/>
              <w:right w:val="nil"/>
            </w:tcBorders>
            <w:tcMar>
              <w:top w:w="288" w:type="dxa"/>
              <w:left w:w="115" w:type="dxa"/>
              <w:right w:w="115" w:type="dxa"/>
            </w:tcMar>
          </w:tcPr>
          <w:p w14:paraId="501846B6" w14:textId="0991ABBD" w:rsidR="007E35B0" w:rsidRPr="00BA6AD0" w:rsidRDefault="008E6704" w:rsidP="00BA6AD0">
            <w:pPr>
              <w:pStyle w:val="AuthorName"/>
            </w:pPr>
            <w:sdt>
              <w:sdtPr>
                <w:id w:val="463856530"/>
                <w:placeholder>
                  <w:docPart w:val="93D402CC84034D9BB0A346B1B2C65E4A"/>
                </w:placeholder>
                <w15:appearance w15:val="hidden"/>
              </w:sdtPr>
              <w:sdtEndPr/>
              <w:sdtContent>
                <w:r w:rsidR="00C52251">
                  <w:t>The proportion</w:t>
                </w:r>
                <w:r w:rsidR="004F791A">
                  <w:t xml:space="preserve"> of the warmer</w:t>
                </w:r>
              </w:sdtContent>
            </w:sdt>
            <w:r w:rsidR="00BA6AD0" w:rsidRPr="00BA6AD0">
              <w:t xml:space="preserve"> </w:t>
            </w:r>
          </w:p>
          <w:p w14:paraId="4E5D8CD5" w14:textId="77777777" w:rsidR="007E35B0" w:rsidRPr="009C6837" w:rsidRDefault="007E35B0" w:rsidP="00004C2C">
            <w:pPr>
              <w:pStyle w:val="NoSpacing"/>
            </w:pPr>
          </w:p>
          <w:p w14:paraId="75F0A39D" w14:textId="77777777" w:rsidR="007E35B0" w:rsidRPr="009C6837" w:rsidRDefault="007E35B0" w:rsidP="00004C2C">
            <w:r w:rsidRPr="009C6837">
              <w:rPr>
                <w:noProof/>
              </w:rPr>
              <mc:AlternateContent>
                <mc:Choice Requires="wps">
                  <w:drawing>
                    <wp:inline distT="0" distB="0" distL="0" distR="0" wp14:anchorId="34F1C6F7" wp14:editId="3A6ACECB">
                      <wp:extent cx="609600" cy="152400"/>
                      <wp:effectExtent l="0" t="0" r="0" b="0"/>
                      <wp:docPr id="2"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09600" cy="1524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B243119" id="Rectangle 2" o:spid="_x0000_s1026" alt="&quot;&quot;" style="width:48pt;height: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" fillcolor="#f64668 [3205]" stroked="f" strokeweight="1pt">
                      <w10:anchorlock/>
                    </v:rect>
                  </w:pict>
                </mc:Fallback>
              </mc:AlternateContent>
            </w:r>
          </w:p>
          <w:sdt>
            <w:sdtPr>
              <w:id w:val="-1755427304"/>
              <w:placeholder>
                <w:docPart w:val="0529878F3E7F447E846A835B56AAAD24"/>
              </w:placeholder>
              <w15:appearance w15:val="hidden"/>
            </w:sdtPr>
            <w:sdtEndPr/>
            <w:sdtContent>
              <w:p w14:paraId="7E5BA39B" w14:textId="60BD30ED" w:rsidR="004F791A" w:rsidRDefault="004F791A" w:rsidP="004F791A">
                <w:r>
                  <w:t xml:space="preserve">We can see from this calculated below that the </w:t>
                </w:r>
                <w:r w:rsidR="008C38DC">
                  <w:t>proportion</w:t>
                </w:r>
                <w:r>
                  <w:t xml:space="preserve"> of the warmer days </w:t>
                </w:r>
                <w:r w:rsidR="00C52251">
                  <w:t>is</w:t>
                </w:r>
                <w:r>
                  <w:t xml:space="preserve"> around 54.35%. </w:t>
                </w:r>
              </w:p>
              <w:p w14:paraId="52633E02" w14:textId="7DEC9CFE" w:rsidR="004F791A" w:rsidRDefault="004F791A" w:rsidP="004F791A">
                <w:r w:rsidRPr="004F791A">
                  <w:rPr>
                    <w:noProof/>
                  </w:rPr>
                  <w:drawing>
                    <wp:inline distT="0" distB="0" distL="0" distR="0" wp14:anchorId="794FA565" wp14:editId="4B594706">
                      <wp:extent cx="2556164" cy="30127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0549" cy="326547"/>
                              </a:xfrm>
                              <a:prstGeom prst="rect">
                                <a:avLst/>
                              </a:prstGeom>
                            </pic:spPr>
                          </pic:pic>
                        </a:graphicData>
                      </a:graphic>
                    </wp:inline>
                  </w:drawing>
                </w:r>
              </w:p>
              <w:p w14:paraId="09102EAE" w14:textId="74D95881" w:rsidR="00DA3F43" w:rsidRDefault="004F791A" w:rsidP="004F791A">
                <w:r>
                  <w:t>I got this data by counting the “WarmerTomorrow == 1” from the WAUS data. And from that</w:t>
                </w:r>
                <w:r w:rsidR="00C52251">
                  <w:t>,</w:t>
                </w:r>
                <w:r>
                  <w:t xml:space="preserve"> we got the total of those who </w:t>
                </w:r>
                <w:r w:rsidR="00C52251">
                  <w:t>have</w:t>
                </w:r>
                <w:r>
                  <w:t xml:space="preserve"> 1’s divided by the total data of the WAUS. I got this because I thought that </w:t>
                </w:r>
                <w:r w:rsidR="00C8579F">
                  <w:t xml:space="preserve">If tomorrow is warmer then tomorrow is equal to the day where the previous day is cooler. </w:t>
                </w:r>
              </w:p>
              <w:p w14:paraId="1D95F74E" w14:textId="749BB4CB" w:rsidR="00DA3F43" w:rsidRDefault="00DA3F43" w:rsidP="004F791A">
                <w:r>
                  <w:t xml:space="preserve">From the picture above and on </w:t>
                </w:r>
                <w:r w:rsidR="00C52251">
                  <w:t xml:space="preserve">the </w:t>
                </w:r>
                <w:r>
                  <w:t>side we can see the basic information like min, max, median, quartal, sd, var, range</w:t>
                </w:r>
                <w:r w:rsidR="00C52251">
                  <w:t>,</w:t>
                </w:r>
                <w:r>
                  <w:t xml:space="preserve"> and many others. </w:t>
                </w:r>
              </w:p>
              <w:p w14:paraId="078F1327" w14:textId="6B4F878B" w:rsidR="008C38DC" w:rsidRDefault="00DA3F43" w:rsidP="004F791A">
                <w:r>
                  <w:t xml:space="preserve">After observing the data, we can also see that there is some noteworthy information from the data. </w:t>
                </w:r>
                <w:r w:rsidR="008C38DC">
                  <w:t>This</w:t>
                </w:r>
                <w:r>
                  <w:t xml:space="preserve"> </w:t>
                </w:r>
                <w:r w:rsidR="00C52251">
                  <w:t>leads</w:t>
                </w:r>
                <w:r>
                  <w:t xml:space="preserve"> us to </w:t>
                </w:r>
                <w:r w:rsidR="00C52251">
                  <w:t xml:space="preserve">the next question which </w:t>
                </w:r>
                <w:r w:rsidR="008C38DC">
                  <w:t>asks</w:t>
                </w:r>
                <w:r w:rsidR="00C52251">
                  <w:t xml:space="preserve"> us about any noteworthy things, in this case</w:t>
                </w:r>
                <w:r w:rsidR="008C38DC">
                  <w:t>,</w:t>
                </w:r>
                <w:r w:rsidR="00C52251">
                  <w:t xml:space="preserve"> we can see in the summary that there are a lot of NAs in the data.</w:t>
                </w:r>
                <w:r w:rsidR="008C38DC">
                  <w:t xml:space="preserve"> </w:t>
                </w:r>
              </w:p>
              <w:p w14:paraId="22F75343" w14:textId="2AA41095" w:rsidR="007E35B0" w:rsidRPr="00BC1FFB" w:rsidRDefault="008C38DC" w:rsidP="004F791A">
                <w:r>
                  <w:t xml:space="preserve">When there are a lot of NAs in the data we can consider there will be a lot of problems arising. It can influence the result of the data. </w:t>
                </w:r>
              </w:p>
            </w:sdtContent>
          </w:sdt>
        </w:tc>
        <w:sdt>
          <w:sdtPr>
            <w:id w:val="-1610119432"/>
            <w:placeholder>
              <w:docPart w:val="58C89B29BD774FF8B205B3FE77606F5E"/>
            </w:placeholder>
            <w15:appearance w15:val="hidden"/>
          </w:sdtPr>
          <w:sdtEndPr/>
          <w:sdtContent>
            <w:tc>
              <w:tcPr>
                <w:tcW w:w="4410" w:type="dxa"/>
                <w:vMerge w:val="restart"/>
                <w:tcBorders>
                  <w:top w:val="nil"/>
                  <w:left w:val="nil"/>
                  <w:right w:val="nil"/>
                </w:tcBorders>
                <w:tcMar>
                  <w:top w:w="288" w:type="dxa"/>
                  <w:left w:w="115" w:type="dxa"/>
                  <w:right w:w="115" w:type="dxa"/>
                </w:tcMar>
              </w:tcPr>
              <w:p w14:paraId="6789C51E" w14:textId="77777777" w:rsidR="00362517" w:rsidRDefault="008C38DC" w:rsidP="008C38DC">
                <w:r w:rsidRPr="008C38DC">
                  <w:t>Data loss can occur for many reasons, and it is worth considering whether the loss introduces a bias in the predictive model.</w:t>
                </w:r>
                <w:r>
                  <w:t xml:space="preserve"> Therefore, we need to clean up the data so that the data is better and we can achieve a better result. To do this we can just </w:t>
                </w:r>
                <w:r w:rsidR="00362517">
                  <w:t>drop all the column who has NAs. I use this:</w:t>
                </w:r>
              </w:p>
              <w:p w14:paraId="4FA8AEA5" w14:textId="66D03777" w:rsidR="00362517" w:rsidRDefault="00362517" w:rsidP="008C38DC">
                <w:r w:rsidRPr="00362517">
                  <w:rPr>
                    <w:noProof/>
                  </w:rPr>
                  <w:drawing>
                    <wp:inline distT="0" distB="0" distL="0" distR="0" wp14:anchorId="5CECCD82" wp14:editId="0394E90B">
                      <wp:extent cx="2237509" cy="2189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3805" cy="228384"/>
                              </a:xfrm>
                              <a:prstGeom prst="rect">
                                <a:avLst/>
                              </a:prstGeom>
                            </pic:spPr>
                          </pic:pic>
                        </a:graphicData>
                      </a:graphic>
                    </wp:inline>
                  </w:drawing>
                </w:r>
              </w:p>
              <w:p w14:paraId="38BE1390" w14:textId="05AC93CB" w:rsidR="00972D3F" w:rsidRDefault="00362517" w:rsidP="008C38DC">
                <w:r>
                  <w:t xml:space="preserve">So now that we have dropped the NAs. </w:t>
                </w:r>
                <w:r w:rsidR="00972D3F">
                  <w:t>The next</w:t>
                </w:r>
                <w:r>
                  <w:t xml:space="preserve"> question is if we have some attributes to consider omitting which in this data I think are date, month, and year. I think it was a label more than information to calculate, at first I tried to make them into dates in date format. But after arranging them in date format and sorting them accordingly I find the no need to sort them as they have a lot of jumps in the data. </w:t>
                </w:r>
                <w:r w:rsidR="00972D3F">
                  <w:t>So in my opinion we can consider omitting that from the variables we use.</w:t>
                </w:r>
              </w:p>
              <w:p w14:paraId="7DC27E98" w14:textId="75B4E244" w:rsidR="007E35B0" w:rsidRPr="00004C2C" w:rsidRDefault="00972D3F" w:rsidP="008C38DC">
                <w:r w:rsidRPr="00972D3F">
                  <w:rPr>
                    <w:noProof/>
                  </w:rPr>
                  <w:drawing>
                    <wp:inline distT="0" distB="0" distL="0" distR="0" wp14:anchorId="375937BA" wp14:editId="65229DBC">
                      <wp:extent cx="2237105" cy="2275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2799" cy="2291398"/>
                              </a:xfrm>
                              <a:prstGeom prst="rect">
                                <a:avLst/>
                              </a:prstGeom>
                            </pic:spPr>
                          </pic:pic>
                        </a:graphicData>
                      </a:graphic>
                    </wp:inline>
                  </w:drawing>
                </w:r>
                <w:r w:rsidR="00362517">
                  <w:t xml:space="preserve"> </w:t>
                </w:r>
              </w:p>
            </w:tc>
          </w:sdtContent>
        </w:sdt>
        <w:tc>
          <w:tcPr>
            <w:tcW w:w="4275" w:type="dxa"/>
            <w:vMerge/>
            <w:tcBorders>
              <w:top w:val="single" w:sz="48" w:space="0" w:color="0066FF"/>
              <w:left w:val="nil"/>
              <w:bottom w:val="nil"/>
              <w:right w:val="nil"/>
            </w:tcBorders>
          </w:tcPr>
          <w:p w14:paraId="297F8B8D" w14:textId="77777777" w:rsidR="007E35B0" w:rsidRDefault="007E35B0"/>
        </w:tc>
      </w:tr>
      <w:tr w:rsidR="00972D3F" w14:paraId="7AFD3802" w14:textId="77777777" w:rsidTr="00680D64">
        <w:trPr>
          <w:trHeight w:val="1217"/>
        </w:trPr>
        <w:tc>
          <w:tcPr>
            <w:tcW w:w="4405" w:type="dxa"/>
            <w:vMerge/>
            <w:tcBorders>
              <w:left w:val="nil"/>
              <w:bottom w:val="nil"/>
              <w:right w:val="nil"/>
            </w:tcBorders>
            <w:tcMar>
              <w:top w:w="288" w:type="dxa"/>
              <w:left w:w="115" w:type="dxa"/>
              <w:right w:w="115" w:type="dxa"/>
            </w:tcMar>
          </w:tcPr>
          <w:p w14:paraId="711CBB25" w14:textId="77777777" w:rsidR="007E35B0" w:rsidRPr="009C6837" w:rsidRDefault="007E35B0" w:rsidP="0093678F">
            <w:pPr>
              <w:pStyle w:val="AuthorName"/>
            </w:pPr>
          </w:p>
        </w:tc>
        <w:tc>
          <w:tcPr>
            <w:tcW w:w="4410" w:type="dxa"/>
            <w:vMerge/>
            <w:tcBorders>
              <w:left w:val="nil"/>
              <w:bottom w:val="nil"/>
              <w:right w:val="nil"/>
            </w:tcBorders>
            <w:tcMar>
              <w:top w:w="288" w:type="dxa"/>
              <w:left w:w="115" w:type="dxa"/>
              <w:right w:w="115" w:type="dxa"/>
            </w:tcMar>
          </w:tcPr>
          <w:p w14:paraId="76445D6B" w14:textId="77777777" w:rsidR="007E35B0" w:rsidRDefault="007E35B0" w:rsidP="00431DFB">
            <w:pPr>
              <w:pStyle w:val="BodyCopy"/>
            </w:pPr>
          </w:p>
        </w:tc>
        <w:tc>
          <w:tcPr>
            <w:tcW w:w="4275" w:type="dxa"/>
            <w:tcBorders>
              <w:top w:val="nil"/>
              <w:left w:val="nil"/>
              <w:bottom w:val="nil"/>
              <w:right w:val="nil"/>
            </w:tcBorders>
            <w:tcMar>
              <w:left w:w="216" w:type="dxa"/>
            </w:tcMar>
          </w:tcPr>
          <w:p w14:paraId="37C0D020" w14:textId="378A9078" w:rsidR="007E35B0" w:rsidRPr="00004C2C" w:rsidRDefault="008E6704" w:rsidP="00004C2C">
            <w:pPr>
              <w:pStyle w:val="PhotoCaption"/>
            </w:pPr>
            <w:sdt>
              <w:sdtPr>
                <w:id w:val="325022202"/>
                <w:placeholder>
                  <w:docPart w:val="616F83F766E045D7BE08BE8352DA3B49"/>
                </w:placeholder>
                <w15:appearance w15:val="hidden"/>
              </w:sdtPr>
              <w:sdtEndPr/>
              <w:sdtContent>
                <w:r w:rsidR="00DA3F43">
                  <w:t>Above are the rest of the variable’s information we</w:t>
                </w:r>
                <w:r w:rsidR="00972D3F">
                  <w:t xml:space="preserve"> </w:t>
                </w:r>
              </w:sdtContent>
            </w:sdt>
            <w:r w:rsidR="00DA3F43">
              <w:t xml:space="preserve">got from the WAUS by looping as use sapply to get those </w:t>
            </w:r>
            <w:r w:rsidR="00972D3F">
              <w:t>information</w:t>
            </w:r>
            <w:r w:rsidR="00DA3F43">
              <w:t xml:space="preserve">. </w:t>
            </w:r>
          </w:p>
        </w:tc>
      </w:tr>
      <w:tr w:rsidR="00351DA2" w14:paraId="333F7297" w14:textId="77777777" w:rsidTr="00680D64">
        <w:trPr>
          <w:trHeight w:val="576"/>
        </w:trPr>
        <w:tc>
          <w:tcPr>
            <w:tcW w:w="13090" w:type="dxa"/>
            <w:gridSpan w:val="3"/>
            <w:tcBorders>
              <w:top w:val="nil"/>
              <w:left w:val="nil"/>
              <w:bottom w:val="nil"/>
              <w:right w:val="nil"/>
            </w:tcBorders>
            <w:shd w:val="clear" w:color="auto" w:fill="F64668" w:themeFill="accent2"/>
            <w:tcMar>
              <w:top w:w="0" w:type="dxa"/>
              <w:left w:w="115" w:type="dxa"/>
              <w:right w:w="115" w:type="dxa"/>
            </w:tcMar>
            <w:vAlign w:val="center"/>
          </w:tcPr>
          <w:p w14:paraId="5F5AA381" w14:textId="7185EDFE" w:rsidR="00351DA2" w:rsidRPr="00A05792" w:rsidRDefault="00351DA2" w:rsidP="00A05792">
            <w:pPr>
              <w:pStyle w:val="Footer"/>
            </w:pPr>
            <w:r w:rsidRPr="00A05792">
              <w:t xml:space="preserve">Page </w:t>
            </w:r>
            <w:r w:rsidR="00A05792" w:rsidRPr="00A05792">
              <w:fldChar w:fldCharType="begin"/>
            </w:r>
            <w:r w:rsidR="00A05792" w:rsidRPr="00A05792">
              <w:instrText xml:space="preserve"> PAGE   \* MERGEFORMAT </w:instrText>
            </w:r>
            <w:r w:rsidR="00A05792" w:rsidRPr="00A05792">
              <w:fldChar w:fldCharType="separate"/>
            </w:r>
            <w:r w:rsidR="00084B02">
              <w:rPr>
                <w:noProof/>
              </w:rPr>
              <w:t>1</w:t>
            </w:r>
            <w:r w:rsidR="00A05792" w:rsidRPr="00A05792">
              <w:fldChar w:fldCharType="end"/>
            </w:r>
          </w:p>
        </w:tc>
      </w:tr>
    </w:tbl>
    <w:p w14:paraId="241BE5D2" w14:textId="77777777" w:rsidR="00351DA2" w:rsidRDefault="00351DA2"/>
    <w:p w14:paraId="5D4C7065" w14:textId="77777777" w:rsidR="00554FC5" w:rsidRDefault="00554FC5">
      <w:pPr>
        <w:sectPr w:rsidR="00554FC5" w:rsidSect="00C311CE">
          <w:headerReference w:type="first" r:id="rId16"/>
          <w:pgSz w:w="15840" w:h="24480" w:code="3"/>
          <w:pgMar w:top="1008" w:right="1440" w:bottom="0" w:left="1440" w:header="720" w:footer="432" w:gutter="0"/>
          <w:cols w:space="720"/>
          <w:docGrid w:linePitch="360"/>
        </w:sectPr>
      </w:pPr>
    </w:p>
    <w:tbl>
      <w:tblPr>
        <w:tblStyle w:val="TableGrid1"/>
        <w:tblW w:w="5000" w:type="pct"/>
        <w:tblLayout w:type="fixed"/>
        <w:tblLook w:val="04A0" w:firstRow="1" w:lastRow="0" w:firstColumn="1" w:lastColumn="0" w:noHBand="0" w:noVBand="1"/>
      </w:tblPr>
      <w:tblGrid>
        <w:gridCol w:w="2057"/>
        <w:gridCol w:w="1543"/>
        <w:gridCol w:w="720"/>
        <w:gridCol w:w="4261"/>
        <w:gridCol w:w="779"/>
        <w:gridCol w:w="3600"/>
      </w:tblGrid>
      <w:tr w:rsidR="0070044D" w:rsidRPr="0070044D" w14:paraId="281B5164" w14:textId="77777777" w:rsidTr="009702C8">
        <w:trPr>
          <w:trHeight w:val="864"/>
        </w:trPr>
        <w:tc>
          <w:tcPr>
            <w:tcW w:w="3600" w:type="dxa"/>
            <w:gridSpan w:val="2"/>
            <w:tcBorders>
              <w:top w:val="nil"/>
              <w:left w:val="nil"/>
              <w:bottom w:val="nil"/>
              <w:right w:val="nil"/>
            </w:tcBorders>
            <w:shd w:val="clear" w:color="auto" w:fill="F64668" w:themeFill="accent2"/>
            <w:vAlign w:val="center"/>
          </w:tcPr>
          <w:p w14:paraId="5880BAFE" w14:textId="4C3C1015" w:rsidR="0070044D" w:rsidRPr="00554FC5" w:rsidRDefault="008E6704" w:rsidP="00554FC5">
            <w:pPr>
              <w:pStyle w:val="HeaderSmallText"/>
            </w:pPr>
            <w:sdt>
              <w:sdtPr>
                <w:id w:val="735287668"/>
                <w:placeholder>
                  <w:docPart w:val="20D6D5FBF6C640C2AD04F8F792400FB9"/>
                </w:placeholder>
                <w15:appearance w15:val="hidden"/>
              </w:sdtPr>
              <w:sdtEndPr/>
              <w:sdtContent>
                <w:r w:rsidR="00972D3F">
                  <w:t>Jessica Lim 31954081</w:t>
                </w:r>
              </w:sdtContent>
            </w:sdt>
            <w:r w:rsidR="00554FC5" w:rsidRPr="00554FC5">
              <w:t xml:space="preserve"> </w:t>
            </w:r>
          </w:p>
        </w:tc>
        <w:tc>
          <w:tcPr>
            <w:tcW w:w="5760" w:type="dxa"/>
            <w:gridSpan w:val="3"/>
            <w:tcBorders>
              <w:top w:val="nil"/>
              <w:left w:val="nil"/>
              <w:bottom w:val="nil"/>
              <w:right w:val="nil"/>
            </w:tcBorders>
            <w:shd w:val="clear" w:color="auto" w:fill="F64668" w:themeFill="accent2"/>
            <w:vAlign w:val="center"/>
          </w:tcPr>
          <w:p w14:paraId="5D92761E" w14:textId="1359F76E" w:rsidR="0070044D" w:rsidRPr="00554FC5" w:rsidRDefault="008E6704" w:rsidP="00554FC5">
            <w:pPr>
              <w:pStyle w:val="HeaderNewspaperName"/>
            </w:pPr>
            <w:sdt>
              <w:sdtPr>
                <w:id w:val="331651545"/>
                <w:placeholder>
                  <w:docPart w:val="66032609702E4D16A5EEEECB2D905DEC"/>
                </w:placeholder>
                <w15:appearance w15:val="hidden"/>
              </w:sdtPr>
              <w:sdtEndPr/>
              <w:sdtContent>
                <w:r w:rsidR="00972D3F">
                  <w:t>FIT3152</w:t>
                </w:r>
              </w:sdtContent>
            </w:sdt>
            <w:r w:rsidR="00554FC5" w:rsidRPr="00554FC5">
              <w:t xml:space="preserve"> </w:t>
            </w:r>
          </w:p>
        </w:tc>
        <w:tc>
          <w:tcPr>
            <w:tcW w:w="3600" w:type="dxa"/>
            <w:tcBorders>
              <w:top w:val="nil"/>
              <w:left w:val="nil"/>
              <w:bottom w:val="nil"/>
              <w:right w:val="nil"/>
            </w:tcBorders>
            <w:shd w:val="clear" w:color="auto" w:fill="F64668" w:themeFill="accent2"/>
            <w:vAlign w:val="center"/>
          </w:tcPr>
          <w:p w14:paraId="56CA408D" w14:textId="3C95AED5" w:rsidR="0070044D" w:rsidRPr="0070044D" w:rsidRDefault="008E6704" w:rsidP="00554FC5">
            <w:pPr>
              <w:pStyle w:val="HeaderSmallText"/>
            </w:pPr>
            <w:sdt>
              <w:sdtPr>
                <w:id w:val="-370457570"/>
                <w:placeholder>
                  <w:docPart w:val="78D16FB481184AD9951B77A8B918B6E2"/>
                </w:placeholder>
                <w15:appearance w15:val="hidden"/>
              </w:sdtPr>
              <w:sdtEndPr/>
              <w:sdtContent>
                <w:r w:rsidR="00972D3F">
                  <w:t>Assignment 2</w:t>
                </w:r>
              </w:sdtContent>
            </w:sdt>
            <w:r w:rsidR="00554FC5">
              <w:t xml:space="preserve"> </w:t>
            </w:r>
          </w:p>
        </w:tc>
      </w:tr>
      <w:tr w:rsidR="00F15C4E" w:rsidRPr="0070044D" w14:paraId="2CB7FFDB" w14:textId="77777777" w:rsidTr="00680D6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2960" w:type="dxa"/>
            <w:gridSpan w:val="6"/>
            <w:tcMar>
              <w:top w:w="0" w:type="dxa"/>
              <w:left w:w="115" w:type="dxa"/>
              <w:right w:w="115" w:type="dxa"/>
            </w:tcMar>
            <w:vAlign w:val="center"/>
          </w:tcPr>
          <w:p w14:paraId="3B0E3FF2" w14:textId="3F5F162B" w:rsidR="00F15C4E" w:rsidRPr="0070044D" w:rsidRDefault="00F15C4E" w:rsidP="00554FC5">
            <w:pPr>
              <w:pStyle w:val="NoSpacing"/>
              <w:rPr>
                <w:rFonts w:eastAsia="Baskerville Old Face"/>
              </w:rPr>
            </w:pPr>
          </w:p>
        </w:tc>
      </w:tr>
      <w:tr w:rsidR="00A7373D" w:rsidRPr="0070044D" w14:paraId="6FD6C824" w14:textId="77777777" w:rsidTr="00680D6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580"/>
        </w:trPr>
        <w:tc>
          <w:tcPr>
            <w:tcW w:w="8581" w:type="dxa"/>
            <w:gridSpan w:val="4"/>
            <w:tcMar>
              <w:left w:w="0" w:type="dxa"/>
              <w:right w:w="0" w:type="dxa"/>
            </w:tcMar>
          </w:tcPr>
          <w:p w14:paraId="78834F7D" w14:textId="09CC162B" w:rsidR="00A7373D" w:rsidRDefault="003F2D09" w:rsidP="0070044D">
            <w:pPr>
              <w:rPr>
                <w:rFonts w:ascii="Baskerville Old Face" w:eastAsia="Baskerville Old Face" w:hAnsi="Baskerville Old Face" w:cs="Times New Roman"/>
              </w:rPr>
            </w:pPr>
            <w:r w:rsidRPr="00AE030C">
              <w:rPr>
                <w:noProof/>
                <w:sz w:val="24"/>
                <w:szCs w:val="24"/>
              </w:rPr>
              <mc:AlternateContent>
                <mc:Choice Requires="wps">
                  <w:drawing>
                    <wp:anchor distT="45720" distB="45720" distL="114300" distR="114300" simplePos="0" relativeHeight="251654144" behindDoc="0" locked="0" layoutInCell="1" allowOverlap="1" wp14:anchorId="2E8C0C27" wp14:editId="7019221D">
                      <wp:simplePos x="0" y="0"/>
                      <wp:positionH relativeFrom="column">
                        <wp:posOffset>-100965</wp:posOffset>
                      </wp:positionH>
                      <wp:positionV relativeFrom="paragraph">
                        <wp:posOffset>1655656</wp:posOffset>
                      </wp:positionV>
                      <wp:extent cx="5449570" cy="1134533"/>
                      <wp:effectExtent l="0" t="0" r="0" b="889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9570" cy="1134533"/>
                              </a:xfrm>
                              <a:prstGeom prst="rect">
                                <a:avLst/>
                              </a:prstGeom>
                              <a:solidFill>
                                <a:schemeClr val="accent1"/>
                              </a:solidFill>
                              <a:ln w="9525">
                                <a:noFill/>
                                <a:miter lim="800000"/>
                                <a:headEnd/>
                                <a:tailEnd/>
                              </a:ln>
                            </wps:spPr>
                            <wps:txbx>
                              <w:txbxContent>
                                <w:p w14:paraId="7EFF37F9" w14:textId="0B2643DD" w:rsidR="00A7373D" w:rsidRPr="00554FC5" w:rsidRDefault="008E6704" w:rsidP="00720A76">
                                  <w:pPr>
                                    <w:pStyle w:val="WhiteArticleTitle"/>
                                  </w:pPr>
                                  <w:sdt>
                                    <w:sdtPr>
                                      <w:id w:val="1693338773"/>
                                      <w15:appearance w15:val="hidden"/>
                                    </w:sdtPr>
                                    <w:sdtEndPr/>
                                    <w:sdtContent>
                                      <w:r w:rsidR="004229A7">
                                        <w:rPr>
                                          <w:sz w:val="28"/>
                                          <w:szCs w:val="28"/>
                                        </w:rPr>
                                        <w:t xml:space="preserve">2. </w:t>
                                      </w:r>
                                      <w:r w:rsidR="004229A7" w:rsidRPr="00720A76">
                                        <w:rPr>
                                          <w:sz w:val="28"/>
                                          <w:szCs w:val="28"/>
                                        </w:rPr>
                                        <w:t xml:space="preserve">Document </w:t>
                                      </w:r>
                                      <w:r w:rsidR="00720A76" w:rsidRPr="00720A76">
                                        <w:rPr>
                                          <w:sz w:val="28"/>
                                          <w:szCs w:val="28"/>
                                        </w:rPr>
                                        <w:t>any pre-processing required to make the data set suitable for the model fitting  that follows. (1 Mark)</w:t>
                                      </w:r>
                                    </w:sdtContent>
                                  </w:sdt>
                                  <w:r w:rsidR="00720A76" w:rsidRPr="00720A76">
                                    <w:rPr>
                                      <w:sz w:val="28"/>
                                      <w:szCs w:val="28"/>
                                    </w:rPr>
                                    <w:t xml:space="preserve">    </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E8C0C27" id="_x0000_s1027" type="#_x0000_t202" style="position:absolute;margin-left:-7.95pt;margin-top:130.35pt;width:429.1pt;height:89.3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" fillcolor="#4185df [3204]" stroked="f">
                      <v:textbox>
                        <w:txbxContent>
                          <w:p w14:paraId="7EFF37F9" w14:textId="0B2643DD" w:rsidR="00A7373D" w:rsidRPr="00554FC5" w:rsidRDefault="008E6704" w:rsidP="00720A76">
                            <w:pPr>
                              <w:pStyle w:val="WhiteArticleTitle"/>
                            </w:pPr>
                            <w:sdt>
                              <w:sdtPr>
                                <w:id w:val="1693338773"/>
                                <w15:appearance w15:val="hidden"/>
                              </w:sdtPr>
                              <w:sdtEndPr/>
                              <w:sdtContent>
                                <w:r w:rsidR="004229A7">
                                  <w:rPr>
                                    <w:sz w:val="28"/>
                                    <w:szCs w:val="28"/>
                                  </w:rPr>
                                  <w:t xml:space="preserve">2. </w:t>
                                </w:r>
                                <w:r w:rsidR="004229A7" w:rsidRPr="00720A76">
                                  <w:rPr>
                                    <w:sz w:val="28"/>
                                    <w:szCs w:val="28"/>
                                  </w:rPr>
                                  <w:t xml:space="preserve">Document </w:t>
                                </w:r>
                                <w:r w:rsidR="00720A76" w:rsidRPr="00720A76">
                                  <w:rPr>
                                    <w:sz w:val="28"/>
                                    <w:szCs w:val="28"/>
                                  </w:rPr>
                                  <w:t>any pre-processing required to make the data set suitable for the model fitting  that follows. (1 Mark)</w:t>
                                </w:r>
                              </w:sdtContent>
                            </w:sdt>
                            <w:r w:rsidR="00720A76" w:rsidRPr="00720A76">
                              <w:rPr>
                                <w:sz w:val="28"/>
                                <w:szCs w:val="28"/>
                              </w:rPr>
                              <w:t xml:space="preserve">    </w:t>
                            </w:r>
                          </w:p>
                        </w:txbxContent>
                      </v:textbox>
                    </v:shape>
                  </w:pict>
                </mc:Fallback>
              </mc:AlternateContent>
            </w:r>
            <w:r w:rsidR="00312477" w:rsidRPr="00312477">
              <w:rPr>
                <w:rFonts w:ascii="Georgia Pro Black" w:eastAsia="Baskerville Old Face" w:hAnsi="Georgia Pro Black" w:cs="Times New Roman"/>
                <w:noProof/>
                <w:sz w:val="36"/>
                <w:szCs w:val="36"/>
              </w:rPr>
              <w:drawing>
                <wp:inline distT="0" distB="0" distL="0" distR="0" wp14:anchorId="08A3F751" wp14:editId="79945ED2">
                  <wp:extent cx="3406435" cy="1577477"/>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6435" cy="1577477"/>
                          </a:xfrm>
                          <a:prstGeom prst="rect">
                            <a:avLst/>
                          </a:prstGeom>
                        </pic:spPr>
                      </pic:pic>
                    </a:graphicData>
                  </a:graphic>
                </wp:inline>
              </w:drawing>
            </w:r>
          </w:p>
          <w:p w14:paraId="2567273D" w14:textId="1E10E91F" w:rsidR="003F2D09" w:rsidRDefault="003F2D09" w:rsidP="0070044D">
            <w:pPr>
              <w:rPr>
                <w:rFonts w:ascii="Baskerville Old Face" w:eastAsia="Baskerville Old Face" w:hAnsi="Baskerville Old Face" w:cs="Times New Roman"/>
              </w:rPr>
            </w:pPr>
          </w:p>
          <w:p w14:paraId="52F728A6" w14:textId="77777777" w:rsidR="003F2D09" w:rsidRDefault="003F2D09" w:rsidP="0070044D">
            <w:pPr>
              <w:rPr>
                <w:rFonts w:ascii="Baskerville Old Face" w:eastAsia="Baskerville Old Face" w:hAnsi="Baskerville Old Face" w:cs="Times New Roman"/>
              </w:rPr>
            </w:pPr>
          </w:p>
          <w:p w14:paraId="058387E2" w14:textId="77777777" w:rsidR="003F2D09" w:rsidRDefault="003F2D09" w:rsidP="0070044D">
            <w:pPr>
              <w:rPr>
                <w:rFonts w:ascii="Baskerville Old Face" w:eastAsia="Baskerville Old Face" w:hAnsi="Baskerville Old Face" w:cs="Times New Roman"/>
              </w:rPr>
            </w:pPr>
          </w:p>
          <w:p w14:paraId="04A8D892" w14:textId="77777777" w:rsidR="003F2D09" w:rsidRDefault="003F2D09" w:rsidP="0070044D">
            <w:pPr>
              <w:rPr>
                <w:rFonts w:ascii="Baskerville Old Face" w:eastAsia="Baskerville Old Face" w:hAnsi="Baskerville Old Face" w:cs="Times New Roman"/>
              </w:rPr>
            </w:pPr>
          </w:p>
          <w:p w14:paraId="29DF3F57" w14:textId="5EE08C1C" w:rsidR="00084B02" w:rsidRPr="0070044D" w:rsidRDefault="003F2D09" w:rsidP="0070044D">
            <w:pPr>
              <w:rPr>
                <w:rFonts w:ascii="Baskerville Old Face" w:eastAsia="Baskerville Old Face" w:hAnsi="Baskerville Old Face" w:cs="Times New Roman"/>
              </w:rPr>
            </w:pPr>
            <w:r>
              <w:rPr>
                <w:rFonts w:ascii="Baskerville Old Face" w:eastAsia="Baskerville Old Face" w:hAnsi="Baskerville Old Face" w:cs="Times New Roman"/>
              </w:rPr>
              <w:t xml:space="preserve">To answer the </w:t>
            </w:r>
            <w:r w:rsidR="00084B02">
              <w:rPr>
                <w:rFonts w:ascii="Baskerville Old Face" w:eastAsia="Baskerville Old Face" w:hAnsi="Baskerville Old Face" w:cs="Times New Roman"/>
              </w:rPr>
              <w:t xml:space="preserve">The code above is the pre-processing that i did to make the data set more suitable, first I drop the NA as I explained </w:t>
            </w:r>
            <w:r w:rsidR="0077287F">
              <w:rPr>
                <w:rFonts w:ascii="Baskerville Old Face" w:eastAsia="Baskerville Old Face" w:hAnsi="Baskerville Old Face" w:cs="Times New Roman"/>
              </w:rPr>
              <w:t>earlier in the number 1. And then</w:t>
            </w:r>
            <w:r>
              <w:rPr>
                <w:rFonts w:ascii="Baskerville Old Face" w:eastAsia="Baskerville Old Face" w:hAnsi="Baskerville Old Face" w:cs="Times New Roman"/>
              </w:rPr>
              <w:t>, so that the variables can be processed I turn the categorical strings as a factor so that it can be processed for the statistical or even the predictions. Therefore, to conclude I just removed the variables I consider omitting earlier then remove columns with NAs and turn the categorical string into factors</w:t>
            </w:r>
          </w:p>
        </w:tc>
        <w:tc>
          <w:tcPr>
            <w:tcW w:w="4379" w:type="dxa"/>
            <w:gridSpan w:val="2"/>
            <w:vMerge w:val="restart"/>
            <w:tcMar>
              <w:top w:w="0" w:type="dxa"/>
              <w:left w:w="216" w:type="dxa"/>
              <w:right w:w="115" w:type="dxa"/>
            </w:tcMar>
          </w:tcPr>
          <w:p w14:paraId="03A540E2" w14:textId="4F3C6C30" w:rsidR="00BA6AD0" w:rsidRPr="00BA6AD0" w:rsidRDefault="008E6704" w:rsidP="00484198">
            <w:pPr>
              <w:pStyle w:val="BlackArticleTitle"/>
            </w:pPr>
            <w:sdt>
              <w:sdtPr>
                <w:id w:val="-1504349263"/>
                <w:placeholder>
                  <w:docPart w:val="37194077003C4E1196229CB1F781737A"/>
                </w:placeholder>
                <w15:appearance w15:val="hidden"/>
              </w:sdtPr>
              <w:sdtEndPr/>
              <w:sdtContent>
                <w:r w:rsidR="004028DB" w:rsidRPr="00720A76">
                  <w:rPr>
                    <w:sz w:val="28"/>
                    <w:szCs w:val="28"/>
                  </w:rPr>
                  <w:t>3.</w:t>
                </w:r>
                <w:r w:rsidR="004028DB">
                  <w:t xml:space="preserve"> </w:t>
                </w:r>
                <w:r w:rsidR="004028DB" w:rsidRPr="00720A76">
                  <w:rPr>
                    <w:sz w:val="28"/>
                    <w:szCs w:val="28"/>
                  </w:rPr>
                  <w:t>Divide your data into a 70% training and 30%</w:t>
                </w:r>
                <w:r w:rsidR="004028DB">
                  <w:t xml:space="preserve"> </w:t>
                </w:r>
                <w:r w:rsidR="004028DB" w:rsidRPr="00720A76">
                  <w:rPr>
                    <w:sz w:val="28"/>
                    <w:szCs w:val="28"/>
                  </w:rPr>
                  <w:t>test set by adapting the</w:t>
                </w:r>
                <w:r w:rsidR="004028DB">
                  <w:t xml:space="preserve"> </w:t>
                </w:r>
                <w:r w:rsidR="004028DB" w:rsidRPr="00720A76">
                  <w:rPr>
                    <w:sz w:val="28"/>
                    <w:szCs w:val="28"/>
                  </w:rPr>
                  <w:t>following code  (written</w:t>
                </w:r>
                <w:r w:rsidR="004028DB">
                  <w:t xml:space="preserve"> </w:t>
                </w:r>
                <w:r w:rsidR="004028DB" w:rsidRPr="00720A76">
                  <w:rPr>
                    <w:sz w:val="28"/>
                    <w:szCs w:val="28"/>
                  </w:rPr>
                  <w:t>for the iris data). Use your student</w:t>
                </w:r>
                <w:r w:rsidR="004028DB">
                  <w:t xml:space="preserve"> </w:t>
                </w:r>
                <w:r w:rsidR="004028DB" w:rsidRPr="00720A76">
                  <w:rPr>
                    <w:sz w:val="28"/>
                    <w:szCs w:val="28"/>
                  </w:rPr>
                  <w:t>ID as the random seed.</w:t>
                </w:r>
              </w:sdtContent>
            </w:sdt>
            <w:r w:rsidR="00554FC5" w:rsidRPr="00554FC5">
              <w:t xml:space="preserve"> </w:t>
            </w:r>
            <w:r w:rsidR="00BA6AD0" w:rsidRPr="00BA6AD0">
              <w:t xml:space="preserve"> </w:t>
            </w:r>
          </w:p>
          <w:p w14:paraId="75B6C92F" w14:textId="77777777" w:rsidR="00A7373D" w:rsidRPr="00DF1355" w:rsidRDefault="00A7373D" w:rsidP="00554FC5">
            <w:pPr>
              <w:pStyle w:val="NoSpacing"/>
            </w:pPr>
          </w:p>
          <w:p w14:paraId="789DDD95" w14:textId="024D91C9" w:rsidR="00DC62C2" w:rsidRPr="006D5166" w:rsidRDefault="00DC62C2" w:rsidP="00554FC5">
            <w:r>
              <w:t>As we can see below we have divided our data so 70% will go to the train and 30% to test according to the seed which is my student id number.</w:t>
            </w:r>
          </w:p>
          <w:sdt>
            <w:sdtPr>
              <w:id w:val="-1336230181"/>
              <w:placeholder>
                <w:docPart w:val="924F142D3BE7454C807B27833E0EA994"/>
              </w:placeholder>
              <w15:appearance w15:val="hidden"/>
            </w:sdtPr>
            <w:sdtEndPr/>
            <w:sdtContent>
              <w:p w14:paraId="1B969D5E" w14:textId="75569E6A" w:rsidR="00A7373D" w:rsidRPr="00554FC5" w:rsidRDefault="00DC62C2" w:rsidP="00554FC5">
                <w:r w:rsidRPr="00DC62C2">
                  <w:rPr>
                    <w:noProof/>
                  </w:rPr>
                  <w:drawing>
                    <wp:inline distT="0" distB="0" distL="0" distR="0" wp14:anchorId="17083AB4" wp14:editId="31C0B7F9">
                      <wp:extent cx="2570480" cy="867410"/>
                      <wp:effectExtent l="0" t="0" r="127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0480" cy="867410"/>
                              </a:xfrm>
                              <a:prstGeom prst="rect">
                                <a:avLst/>
                              </a:prstGeom>
                            </pic:spPr>
                          </pic:pic>
                        </a:graphicData>
                      </a:graphic>
                    </wp:inline>
                  </w:drawing>
                </w:r>
              </w:p>
            </w:sdtContent>
          </w:sdt>
          <w:p w14:paraId="16F63B01" w14:textId="77777777" w:rsidR="00A7373D" w:rsidRDefault="004028DB" w:rsidP="00554FC5">
            <w:pPr>
              <w:pStyle w:val="NoSpacing"/>
              <w:rPr>
                <w:rFonts w:eastAsia="Baskerville Old Face"/>
              </w:rPr>
            </w:pPr>
            <w:r w:rsidRPr="004028DB">
              <w:rPr>
                <w:rFonts w:eastAsia="Baskerville Old Face"/>
                <w:noProof/>
              </w:rPr>
              <w:drawing>
                <wp:inline distT="0" distB="0" distL="0" distR="0" wp14:anchorId="67107D31" wp14:editId="7E9FA221">
                  <wp:extent cx="1188823" cy="4953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8823" cy="495343"/>
                          </a:xfrm>
                          <a:prstGeom prst="rect">
                            <a:avLst/>
                          </a:prstGeom>
                        </pic:spPr>
                      </pic:pic>
                    </a:graphicData>
                  </a:graphic>
                </wp:inline>
              </w:drawing>
            </w:r>
          </w:p>
          <w:p w14:paraId="2D6FAC17" w14:textId="77777777" w:rsidR="00DC62C2" w:rsidRDefault="00DC62C2" w:rsidP="00554FC5">
            <w:pPr>
              <w:pStyle w:val="NoSpacing"/>
              <w:rPr>
                <w:rFonts w:eastAsia="Baskerville Old Face"/>
              </w:rPr>
            </w:pPr>
          </w:p>
          <w:p w14:paraId="37233A4B" w14:textId="531EC29B" w:rsidR="00DC62C2" w:rsidRDefault="00DC62C2" w:rsidP="00554FC5">
            <w:pPr>
              <w:pStyle w:val="NoSpacing"/>
              <w:rPr>
                <w:rFonts w:eastAsia="Baskerville Old Face"/>
              </w:rPr>
            </w:pPr>
            <w:r>
              <w:rPr>
                <w:rFonts w:eastAsia="Baskerville Old Face"/>
              </w:rPr>
              <w:t>So</w:t>
            </w:r>
            <w:r w:rsidR="00484198">
              <w:rPr>
                <w:rFonts w:eastAsia="Baskerville Old Face"/>
              </w:rPr>
              <w:t>,</w:t>
            </w:r>
            <w:r>
              <w:rPr>
                <w:rFonts w:eastAsia="Baskerville Old Face"/>
              </w:rPr>
              <w:t xml:space="preserve"> 417 goes to WAUS.train and 180 goes to WAUS.test. The other columns are droped because they contained NAs.</w:t>
            </w:r>
          </w:p>
          <w:p w14:paraId="5E1C9B8F" w14:textId="125E8D74" w:rsidR="00E22994" w:rsidRDefault="00E22994" w:rsidP="00554FC5">
            <w:pPr>
              <w:pStyle w:val="NoSpacing"/>
              <w:rPr>
                <w:rFonts w:eastAsia="Baskerville Old Face"/>
              </w:rPr>
            </w:pPr>
            <w:r>
              <w:rPr>
                <w:rFonts w:eastAsia="Baskerville Old Face"/>
              </w:rPr>
              <w:t>Summary of the decision tree :</w:t>
            </w:r>
          </w:p>
          <w:p w14:paraId="7C1FED12" w14:textId="6F0A55CC" w:rsidR="00E22994" w:rsidRPr="0070044D" w:rsidRDefault="00E22994" w:rsidP="00554FC5">
            <w:pPr>
              <w:pStyle w:val="NoSpacing"/>
              <w:rPr>
                <w:rFonts w:eastAsia="Baskerville Old Face"/>
              </w:rPr>
            </w:pPr>
            <w:r w:rsidRPr="00E22994">
              <w:rPr>
                <w:rFonts w:eastAsia="Baskerville Old Face"/>
              </w:rPr>
              <w:drawing>
                <wp:inline distT="0" distB="0" distL="0" distR="0" wp14:anchorId="457C59A6" wp14:editId="4E88046E">
                  <wp:extent cx="2570480" cy="30734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0480" cy="307340"/>
                          </a:xfrm>
                          <a:prstGeom prst="rect">
                            <a:avLst/>
                          </a:prstGeom>
                        </pic:spPr>
                      </pic:pic>
                    </a:graphicData>
                  </a:graphic>
                </wp:inline>
              </w:drawing>
            </w:r>
            <w:r w:rsidR="00C56567">
              <w:rPr>
                <w:rFonts w:eastAsia="Baskerville Old Face"/>
              </w:rPr>
              <w:t>The graph I will got from the rest will be plotted after this page.</w:t>
            </w:r>
          </w:p>
        </w:tc>
      </w:tr>
      <w:tr w:rsidR="00A7373D" w:rsidRPr="0070044D" w14:paraId="7A1FE656" w14:textId="77777777" w:rsidTr="0048419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8581" w:type="dxa"/>
            <w:gridSpan w:val="4"/>
            <w:shd w:val="clear" w:color="auto" w:fill="auto"/>
            <w:tcMar>
              <w:top w:w="288" w:type="dxa"/>
              <w:left w:w="115" w:type="dxa"/>
              <w:right w:w="115" w:type="dxa"/>
            </w:tcMar>
          </w:tcPr>
          <w:p w14:paraId="1DC90FFB" w14:textId="049BEE65" w:rsidR="00A7373D" w:rsidRPr="0070044D" w:rsidRDefault="003F2D09" w:rsidP="008A18F7">
            <w:pPr>
              <w:rPr>
                <w:rFonts w:ascii="Baskerville Old Face" w:eastAsia="Baskerville Old Face" w:hAnsi="Baskerville Old Face" w:cs="Times New Roman"/>
              </w:rPr>
            </w:pPr>
            <w:r>
              <w:rPr>
                <w:noProof/>
              </w:rPr>
              <mc:AlternateContent>
                <mc:Choice Requires="wps">
                  <w:drawing>
                    <wp:inline distT="0" distB="0" distL="0" distR="0" wp14:anchorId="6D1547F8" wp14:editId="5FB0ADC9">
                      <wp:extent cx="4305300" cy="205740"/>
                      <wp:effectExtent l="0" t="0" r="0" b="3810"/>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305300" cy="20574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38C68A4" id="Rectangle 5" o:spid="_x0000_s1026" alt="&quot;&quot;" style="width:339pt;height:16.2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" fillcolor="#f64668 [3205]" stroked="f" strokeweight="1pt">
                      <w10:anchorlock/>
                    </v:rect>
                  </w:pict>
                </mc:Fallback>
              </mc:AlternateContent>
            </w:r>
          </w:p>
        </w:tc>
        <w:tc>
          <w:tcPr>
            <w:tcW w:w="4379" w:type="dxa"/>
            <w:gridSpan w:val="2"/>
            <w:vMerge/>
          </w:tcPr>
          <w:p w14:paraId="4576D03F" w14:textId="77777777" w:rsidR="00A7373D" w:rsidRPr="0070044D" w:rsidRDefault="00A7373D" w:rsidP="0070044D">
            <w:pPr>
              <w:rPr>
                <w:rFonts w:ascii="Baskerville Old Face" w:eastAsia="Baskerville Old Face" w:hAnsi="Baskerville Old Face" w:cs="Times New Roman"/>
              </w:rPr>
            </w:pPr>
          </w:p>
        </w:tc>
      </w:tr>
      <w:tr w:rsidR="00CB5D3F" w:rsidRPr="0070044D" w14:paraId="6179B3B8" w14:textId="77777777" w:rsidTr="0048419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4320" w:type="dxa"/>
            <w:gridSpan w:val="3"/>
            <w:shd w:val="clear" w:color="auto" w:fill="auto"/>
            <w:tcMar>
              <w:top w:w="0" w:type="dxa"/>
              <w:left w:w="115" w:type="dxa"/>
              <w:right w:w="216" w:type="dxa"/>
            </w:tcMar>
            <w:vAlign w:val="center"/>
          </w:tcPr>
          <w:p w14:paraId="34D46F33" w14:textId="2B8B6805" w:rsidR="00CB5D3F" w:rsidRPr="00554FC5" w:rsidRDefault="00CB5D3F" w:rsidP="00554FC5">
            <w:pPr>
              <w:pStyle w:val="PhotoCaption"/>
            </w:pPr>
          </w:p>
        </w:tc>
        <w:sdt>
          <w:sdtPr>
            <w:id w:val="-6984061"/>
            <w:placeholder>
              <w:docPart w:val="98200F038B2547EC8E7D9CC5F06986F6"/>
            </w:placeholder>
            <w15:appearance w15:val="hidden"/>
          </w:sdtPr>
          <w:sdtEndPr/>
          <w:sdtContent>
            <w:tc>
              <w:tcPr>
                <w:tcW w:w="4261" w:type="dxa"/>
                <w:vMerge w:val="restart"/>
                <w:shd w:val="clear" w:color="auto" w:fill="auto"/>
                <w:tcMar>
                  <w:top w:w="216" w:type="dxa"/>
                  <w:left w:w="216" w:type="dxa"/>
                  <w:right w:w="115" w:type="dxa"/>
                </w:tcMar>
              </w:tcPr>
              <w:p w14:paraId="13A393A6" w14:textId="77777777" w:rsidR="005F4DBC" w:rsidRDefault="00C56567" w:rsidP="00C56567">
                <w:r>
                  <w:t>For the implementation of the classifications model all of them I implemented by</w:t>
                </w:r>
                <w:r w:rsidR="005F4DBC">
                  <w:t xml:space="preserve"> following the tutorials and do almost all the default while some settings like mfinal and etc, I do it by a simple observation then implement it to the code.</w:t>
                </w:r>
              </w:p>
              <w:p w14:paraId="6651030B" w14:textId="3CEB181D" w:rsidR="00A520CD" w:rsidRPr="00A520CD" w:rsidRDefault="005F4DBC" w:rsidP="00A520CD">
                <w:r>
                  <w:t>So basically, to explain it one by one decision tree is an a</w:t>
                </w:r>
                <w:r w:rsidRPr="005F4DBC">
                  <w:t xml:space="preserve">lgorithm that </w:t>
                </w:r>
                <w:r>
                  <w:t>have</w:t>
                </w:r>
                <w:r w:rsidRPr="005F4DBC">
                  <w:t xml:space="preserve"> conditional</w:t>
                </w:r>
                <w:r>
                  <w:t xml:space="preserve"> </w:t>
                </w:r>
                <w:r w:rsidRPr="005F4DBC">
                  <w:t>to classify data.</w:t>
                </w:r>
                <w:r>
                  <w:t xml:space="preserve"> While, </w:t>
                </w:r>
                <w:r w:rsidR="00CD3198">
                  <w:t xml:space="preserve">naives bayes meaning is for those who has independent machine learning algorithm that is used in lot types of classification type. Boosting method is by </w:t>
                </w:r>
                <w:r w:rsidR="00CD3198" w:rsidRPr="00CD3198">
                  <w:t>train</w:t>
                </w:r>
                <w:r w:rsidR="00CD3198">
                  <w:t>ing its</w:t>
                </w:r>
                <w:r w:rsidR="00CD3198" w:rsidRPr="00CD3198">
                  <w:t xml:space="preserve"> predictors sequentially</w:t>
                </w:r>
                <w:r w:rsidR="00CD3198">
                  <w:t xml:space="preserve"> </w:t>
                </w:r>
                <w:r w:rsidR="00CD3198" w:rsidRPr="00CD3198">
                  <w:t>to correct its predecessor.</w:t>
                </w:r>
                <w:r w:rsidR="00CD3198">
                  <w:t xml:space="preserve"> </w:t>
                </w:r>
                <w:r w:rsidR="00A520CD">
                  <w:t xml:space="preserve"> </w:t>
                </w:r>
                <w:r w:rsidR="00A520CD" w:rsidRPr="00A520CD">
                  <w:t>Bagging is a high-variance machine learning algorithm</w:t>
                </w:r>
                <w:r w:rsidR="00A520CD">
                  <w:t xml:space="preserve">. And random forest </w:t>
                </w:r>
                <w:r w:rsidR="00A520CD" w:rsidRPr="00A520CD">
                  <w:t>combines the output of multiple decision trees to reach a single result.</w:t>
                </w:r>
              </w:p>
              <w:p w14:paraId="3B3F86A3" w14:textId="4CEE9EA1" w:rsidR="00404E43" w:rsidRPr="00554FC5" w:rsidRDefault="00404E43" w:rsidP="00C56567"/>
            </w:tc>
          </w:sdtContent>
        </w:sdt>
        <w:tc>
          <w:tcPr>
            <w:tcW w:w="4379" w:type="dxa"/>
            <w:gridSpan w:val="2"/>
            <w:vMerge/>
          </w:tcPr>
          <w:p w14:paraId="0F1CDDE8" w14:textId="77777777" w:rsidR="00CB5D3F" w:rsidRPr="0070044D" w:rsidRDefault="00CB5D3F" w:rsidP="0070044D">
            <w:pPr>
              <w:rPr>
                <w:rFonts w:ascii="Baskerville Old Face" w:eastAsia="Baskerville Old Face" w:hAnsi="Baskerville Old Face" w:cs="Times New Roman"/>
              </w:rPr>
            </w:pPr>
          </w:p>
        </w:tc>
      </w:tr>
      <w:tr w:rsidR="00CB5D3F" w:rsidRPr="0070044D" w14:paraId="688E7D9C" w14:textId="77777777" w:rsidTr="00680D6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35"/>
        </w:trPr>
        <w:tc>
          <w:tcPr>
            <w:tcW w:w="4320" w:type="dxa"/>
            <w:gridSpan w:val="3"/>
            <w:vMerge w:val="restart"/>
            <w:shd w:val="clear" w:color="auto" w:fill="auto"/>
            <w:tcMar>
              <w:top w:w="216" w:type="dxa"/>
              <w:left w:w="115" w:type="dxa"/>
              <w:right w:w="216" w:type="dxa"/>
            </w:tcMar>
          </w:tcPr>
          <w:p w14:paraId="14F07AA7" w14:textId="41A3B0F6" w:rsidR="00BA6AD0" w:rsidRPr="00BA6AD0" w:rsidRDefault="008E6704" w:rsidP="00BA6AD0">
            <w:pPr>
              <w:pStyle w:val="AuthorName"/>
            </w:pPr>
            <w:sdt>
              <w:sdtPr>
                <w:id w:val="617032603"/>
                <w:placeholder>
                  <w:docPart w:val="092503D5F31240489D106FC4D5749258"/>
                </w:placeholder>
                <w15:appearance w15:val="hidden"/>
              </w:sdtPr>
              <w:sdtEndPr/>
              <w:sdtContent>
                <w:r w:rsidR="00972D3F">
                  <w:t xml:space="preserve">4. </w:t>
                </w:r>
              </w:sdtContent>
            </w:sdt>
            <w:r w:rsidR="00BA6AD0" w:rsidRPr="00BA6AD0">
              <w:t xml:space="preserve"> </w:t>
            </w:r>
            <w:r w:rsidR="00972D3F" w:rsidRPr="00972D3F">
              <w:rPr>
                <w:sz w:val="28"/>
                <w:szCs w:val="28"/>
              </w:rPr>
              <w:t>Implement a classification model using each of the following techniques. For this question you may use each of the R functions at their default settings if suitable. (5 Marks)</w:t>
            </w:r>
          </w:p>
          <w:p w14:paraId="689E2637" w14:textId="77777777" w:rsidR="00CB5D3F" w:rsidRPr="00DF1355" w:rsidRDefault="00CB5D3F" w:rsidP="00554FC5">
            <w:pPr>
              <w:pStyle w:val="NoSpacing"/>
            </w:pPr>
          </w:p>
          <w:p w14:paraId="162D0C1C" w14:textId="77777777" w:rsidR="00CB5D3F" w:rsidRDefault="00CB5D3F" w:rsidP="00554FC5">
            <w:r>
              <w:rPr>
                <w:noProof/>
              </w:rPr>
              <mc:AlternateContent>
                <mc:Choice Requires="wps">
                  <w:drawing>
                    <wp:inline distT="0" distB="0" distL="0" distR="0" wp14:anchorId="11D6A348" wp14:editId="7242BCDF">
                      <wp:extent cx="609600" cy="152400"/>
                      <wp:effectExtent l="0" t="0" r="0" b="0"/>
                      <wp:docPr id="37" name="Rectangle 3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09600" cy="1524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173E7F1" id="Rectangle 37" o:spid="_x0000_s1026" alt="&quot;&quot;" style="width:48pt;height: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" fillcolor="#f64668 [3205]" stroked="f" strokeweight="1pt">
                      <w10:anchorlock/>
                    </v:rect>
                  </w:pict>
                </mc:Fallback>
              </mc:AlternateContent>
            </w:r>
          </w:p>
          <w:sdt>
            <w:sdtPr>
              <w:id w:val="-2125221532"/>
              <w:placeholder>
                <w:docPart w:val="DC49DF48B2CF4D0BA5ED78AA9C5EBDFA"/>
              </w:placeholder>
              <w15:appearance w15:val="hidden"/>
            </w:sdtPr>
            <w:sdtEndPr/>
            <w:sdtContent>
              <w:p w14:paraId="14FC66E3" w14:textId="07795670" w:rsidR="00CB5D3F" w:rsidRPr="00554FC5" w:rsidRDefault="00084B02" w:rsidP="00484198">
                <w:r>
                  <w:t xml:space="preserve">For the implementation of the model of each classification </w:t>
                </w:r>
                <w:r w:rsidR="003F2D09">
                  <w:t xml:space="preserve">below are the codes and snippets that I use from the lecture slides. </w:t>
                </w:r>
              </w:p>
            </w:sdtContent>
          </w:sdt>
        </w:tc>
        <w:tc>
          <w:tcPr>
            <w:tcW w:w="4261" w:type="dxa"/>
            <w:vMerge/>
            <w:shd w:val="clear" w:color="auto" w:fill="auto"/>
            <w:tcMar>
              <w:top w:w="216" w:type="dxa"/>
              <w:left w:w="216" w:type="dxa"/>
              <w:right w:w="115" w:type="dxa"/>
            </w:tcMar>
          </w:tcPr>
          <w:p w14:paraId="3203E051" w14:textId="77777777" w:rsidR="00CB5D3F" w:rsidRPr="0070044D" w:rsidRDefault="00CB5D3F" w:rsidP="0070044D">
            <w:pPr>
              <w:rPr>
                <w:rFonts w:eastAsia="Baskerville Old Face" w:cstheme="minorHAnsi"/>
              </w:rPr>
            </w:pPr>
          </w:p>
        </w:tc>
        <w:tc>
          <w:tcPr>
            <w:tcW w:w="4379" w:type="dxa"/>
            <w:gridSpan w:val="2"/>
            <w:vMerge/>
          </w:tcPr>
          <w:p w14:paraId="59C152B3" w14:textId="77777777" w:rsidR="00CB5D3F" w:rsidRPr="0070044D" w:rsidRDefault="00CB5D3F" w:rsidP="0070044D">
            <w:pPr>
              <w:rPr>
                <w:rFonts w:ascii="Baskerville Old Face" w:eastAsia="Baskerville Old Face" w:hAnsi="Baskerville Old Face" w:cs="Times New Roman"/>
              </w:rPr>
            </w:pPr>
          </w:p>
        </w:tc>
      </w:tr>
      <w:tr w:rsidR="00CB5D3F" w:rsidRPr="0070044D" w14:paraId="3DC26326" w14:textId="77777777" w:rsidTr="00680D6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098"/>
        </w:trPr>
        <w:tc>
          <w:tcPr>
            <w:tcW w:w="4320" w:type="dxa"/>
            <w:gridSpan w:val="3"/>
            <w:vMerge/>
            <w:shd w:val="clear" w:color="auto" w:fill="auto"/>
            <w:tcMar>
              <w:top w:w="216" w:type="dxa"/>
              <w:left w:w="115" w:type="dxa"/>
              <w:right w:w="216" w:type="dxa"/>
            </w:tcMar>
          </w:tcPr>
          <w:p w14:paraId="3D75A8AE" w14:textId="77777777" w:rsidR="00CB5D3F" w:rsidRPr="00B55667" w:rsidRDefault="00CB5D3F" w:rsidP="00A7373D">
            <w:pPr>
              <w:rPr>
                <w:rFonts w:asciiTheme="majorHAnsi" w:hAnsiTheme="majorHAnsi"/>
                <w:color w:val="F64668" w:themeColor="accent2"/>
                <w:sz w:val="32"/>
                <w:szCs w:val="32"/>
              </w:rPr>
            </w:pPr>
          </w:p>
        </w:tc>
        <w:tc>
          <w:tcPr>
            <w:tcW w:w="4261" w:type="dxa"/>
            <w:vMerge/>
            <w:shd w:val="clear" w:color="auto" w:fill="auto"/>
            <w:tcMar>
              <w:top w:w="216" w:type="dxa"/>
              <w:left w:w="216" w:type="dxa"/>
              <w:right w:w="115" w:type="dxa"/>
            </w:tcMar>
          </w:tcPr>
          <w:p w14:paraId="65D50156" w14:textId="77777777" w:rsidR="00CB5D3F" w:rsidRPr="0070044D" w:rsidRDefault="00CB5D3F" w:rsidP="0070044D">
            <w:pPr>
              <w:rPr>
                <w:rFonts w:eastAsia="Baskerville Old Face" w:cstheme="minorHAnsi"/>
              </w:rPr>
            </w:pPr>
          </w:p>
        </w:tc>
        <w:tc>
          <w:tcPr>
            <w:tcW w:w="4379" w:type="dxa"/>
            <w:gridSpan w:val="2"/>
            <w:tcMar>
              <w:left w:w="216" w:type="dxa"/>
              <w:right w:w="115" w:type="dxa"/>
            </w:tcMar>
            <w:vAlign w:val="center"/>
          </w:tcPr>
          <w:p w14:paraId="37A13030" w14:textId="54CFC010" w:rsidR="00CB5D3F" w:rsidRPr="00554FC5" w:rsidRDefault="00554FC5" w:rsidP="00554FC5">
            <w:pPr>
              <w:pStyle w:val="PhotoCaption"/>
            </w:pPr>
            <w:r w:rsidRPr="00554FC5">
              <w:t xml:space="preserve"> </w:t>
            </w:r>
          </w:p>
        </w:tc>
      </w:tr>
      <w:tr w:rsidR="0070044D" w:rsidRPr="0070044D" w14:paraId="10F291D4" w14:textId="77777777" w:rsidTr="0048419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3"/>
        </w:trPr>
        <w:tc>
          <w:tcPr>
            <w:tcW w:w="12960" w:type="dxa"/>
            <w:gridSpan w:val="6"/>
            <w:shd w:val="clear" w:color="auto" w:fill="auto"/>
          </w:tcPr>
          <w:p w14:paraId="65628E1B" w14:textId="77777777" w:rsidR="0070044D" w:rsidRPr="0070044D" w:rsidRDefault="0070044D" w:rsidP="00554FC5">
            <w:pPr>
              <w:pStyle w:val="NoSpacing"/>
              <w:rPr>
                <w:rFonts w:eastAsia="Baskerville Old Face"/>
                <w:noProof/>
              </w:rPr>
            </w:pPr>
          </w:p>
        </w:tc>
      </w:tr>
      <w:tr w:rsidR="0070044D" w:rsidRPr="0070044D" w14:paraId="1D9211DD" w14:textId="77777777" w:rsidTr="00680D6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160"/>
        </w:trPr>
        <w:tc>
          <w:tcPr>
            <w:tcW w:w="12960" w:type="dxa"/>
            <w:gridSpan w:val="6"/>
            <w:shd w:val="clear" w:color="auto" w:fill="4185DF" w:themeFill="accent1"/>
            <w:tcMar>
              <w:top w:w="288" w:type="dxa"/>
              <w:left w:w="288" w:type="dxa"/>
              <w:bottom w:w="115" w:type="dxa"/>
              <w:right w:w="115" w:type="dxa"/>
            </w:tcMar>
          </w:tcPr>
          <w:p w14:paraId="29C59FD9" w14:textId="2C568766" w:rsidR="0070044D" w:rsidRPr="00733BCE" w:rsidRDefault="0099737F" w:rsidP="0099737F">
            <w:pPr>
              <w:pStyle w:val="WhiteArticleTitle"/>
              <w:jc w:val="center"/>
            </w:pPr>
            <w:r w:rsidRPr="0099737F">
              <w:drawing>
                <wp:inline distT="0" distB="0" distL="0" distR="0" wp14:anchorId="28D9FBEF" wp14:editId="2629CAD1">
                  <wp:extent cx="2948940" cy="215835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9807" cy="2173624"/>
                          </a:xfrm>
                          <a:prstGeom prst="rect">
                            <a:avLst/>
                          </a:prstGeom>
                        </pic:spPr>
                      </pic:pic>
                    </a:graphicData>
                  </a:graphic>
                </wp:inline>
              </w:drawing>
            </w:r>
            <w:r w:rsidRPr="0099737F">
              <w:drawing>
                <wp:inline distT="0" distB="0" distL="0" distR="0" wp14:anchorId="75585501" wp14:editId="4ACD5DF0">
                  <wp:extent cx="4274820" cy="214648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1357" cy="2174868"/>
                          </a:xfrm>
                          <a:prstGeom prst="rect">
                            <a:avLst/>
                          </a:prstGeom>
                        </pic:spPr>
                      </pic:pic>
                    </a:graphicData>
                  </a:graphic>
                </wp:inline>
              </w:drawing>
            </w:r>
          </w:p>
        </w:tc>
      </w:tr>
      <w:tr w:rsidR="008329ED" w:rsidRPr="0070044D" w14:paraId="5CEFA27E" w14:textId="77777777" w:rsidTr="0022603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057" w:type="dxa"/>
            <w:shd w:val="clear" w:color="auto" w:fill="4185DF" w:themeFill="accent1"/>
            <w:tcMar>
              <w:top w:w="144" w:type="dxa"/>
              <w:left w:w="288" w:type="dxa"/>
              <w:right w:w="115" w:type="dxa"/>
            </w:tcMar>
          </w:tcPr>
          <w:p w14:paraId="07C41073" w14:textId="36324BAF" w:rsidR="008329ED" w:rsidRPr="0070044D" w:rsidRDefault="008329ED" w:rsidP="00AB28E3">
            <w:pPr>
              <w:pStyle w:val="NoSpacing"/>
              <w:rPr>
                <w:rFonts w:eastAsia="Baskerville Old Face"/>
              </w:rPr>
            </w:pPr>
          </w:p>
        </w:tc>
        <w:tc>
          <w:tcPr>
            <w:tcW w:w="2263" w:type="dxa"/>
            <w:gridSpan w:val="2"/>
            <w:shd w:val="clear" w:color="auto" w:fill="4185DF" w:themeFill="accent1"/>
          </w:tcPr>
          <w:p w14:paraId="07B7B1FF" w14:textId="3E9536E0" w:rsidR="00BA6AD0" w:rsidRPr="00BA6AD0" w:rsidRDefault="00BA6AD0" w:rsidP="00BA6AD0">
            <w:pPr>
              <w:pStyle w:val="WhiteAuthorName"/>
            </w:pPr>
            <w:r w:rsidRPr="00BA6AD0">
              <w:t xml:space="preserve"> </w:t>
            </w:r>
          </w:p>
          <w:p w14:paraId="2D34292D" w14:textId="77777777" w:rsidR="008329ED" w:rsidRPr="007361E3" w:rsidRDefault="008329ED" w:rsidP="00AB28E3">
            <w:pPr>
              <w:pStyle w:val="NoSpacing"/>
            </w:pPr>
          </w:p>
          <w:p w14:paraId="451C7D43" w14:textId="26D75C9B" w:rsidR="008329ED" w:rsidRPr="0070044D" w:rsidRDefault="008329ED" w:rsidP="00AB28E3">
            <w:pPr>
              <w:pStyle w:val="NoSpacing"/>
              <w:rPr>
                <w:rFonts w:ascii="Baskerville Old Face" w:eastAsia="Baskerville Old Face" w:hAnsi="Baskerville Old Face" w:cs="Times New Roman"/>
                <w:color w:val="FFFFFF" w:themeColor="background1"/>
              </w:rPr>
            </w:pPr>
          </w:p>
        </w:tc>
        <w:tc>
          <w:tcPr>
            <w:tcW w:w="4261" w:type="dxa"/>
            <w:vMerge w:val="restart"/>
            <w:shd w:val="clear" w:color="auto" w:fill="4185DF" w:themeFill="accent1"/>
            <w:tcMar>
              <w:top w:w="144" w:type="dxa"/>
              <w:left w:w="115" w:type="dxa"/>
              <w:bottom w:w="0" w:type="dxa"/>
              <w:right w:w="115" w:type="dxa"/>
            </w:tcMar>
          </w:tcPr>
          <w:p w14:paraId="66B5B173" w14:textId="4EC10EFC" w:rsidR="008329ED" w:rsidRPr="00AB28E3" w:rsidRDefault="008329ED" w:rsidP="00C56567">
            <w:pPr>
              <w:pStyle w:val="WhiteBodyCopy"/>
              <w:rPr>
                <w:rFonts w:eastAsia="Baskerville Old Face"/>
              </w:rPr>
            </w:pPr>
          </w:p>
        </w:tc>
        <w:tc>
          <w:tcPr>
            <w:tcW w:w="4379" w:type="dxa"/>
            <w:gridSpan w:val="2"/>
            <w:vMerge w:val="restart"/>
            <w:shd w:val="clear" w:color="auto" w:fill="4185DF" w:themeFill="accent1"/>
            <w:tcMar>
              <w:top w:w="144" w:type="dxa"/>
              <w:left w:w="115" w:type="dxa"/>
              <w:bottom w:w="0" w:type="dxa"/>
              <w:right w:w="288" w:type="dxa"/>
            </w:tcMar>
          </w:tcPr>
          <w:p w14:paraId="303E3122" w14:textId="5E16BFBA" w:rsidR="008329ED" w:rsidRPr="00AB28E3" w:rsidRDefault="008329ED" w:rsidP="0099737F">
            <w:pPr>
              <w:pStyle w:val="WhiteBodyCopy"/>
            </w:pPr>
          </w:p>
        </w:tc>
      </w:tr>
      <w:tr w:rsidR="00B66B60" w:rsidRPr="0070044D" w14:paraId="21FFA632" w14:textId="77777777" w:rsidTr="00680D6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64"/>
        </w:trPr>
        <w:tc>
          <w:tcPr>
            <w:tcW w:w="4320" w:type="dxa"/>
            <w:gridSpan w:val="3"/>
            <w:shd w:val="clear" w:color="auto" w:fill="4185DF" w:themeFill="accent1"/>
            <w:tcMar>
              <w:top w:w="0" w:type="dxa"/>
              <w:left w:w="288" w:type="dxa"/>
              <w:right w:w="115" w:type="dxa"/>
            </w:tcMar>
          </w:tcPr>
          <w:p w14:paraId="70399E00" w14:textId="1D60D4FB" w:rsidR="00B66B60" w:rsidRPr="00AB28E3" w:rsidRDefault="00AB28E3" w:rsidP="00AB28E3">
            <w:pPr>
              <w:pStyle w:val="WhiteBodyCopy"/>
              <w:rPr>
                <w:rFonts w:eastAsia="Baskerville Old Face"/>
              </w:rPr>
            </w:pPr>
            <w:r w:rsidRPr="00AB28E3">
              <w:rPr>
                <w:rFonts w:eastAsia="Baskerville Old Face"/>
              </w:rPr>
              <w:t xml:space="preserve"> </w:t>
            </w:r>
          </w:p>
        </w:tc>
        <w:tc>
          <w:tcPr>
            <w:tcW w:w="4261" w:type="dxa"/>
            <w:vMerge/>
            <w:shd w:val="clear" w:color="auto" w:fill="4185DF" w:themeFill="accent1"/>
            <w:tcMar>
              <w:top w:w="288" w:type="dxa"/>
              <w:left w:w="115" w:type="dxa"/>
              <w:bottom w:w="288" w:type="dxa"/>
              <w:right w:w="115" w:type="dxa"/>
            </w:tcMar>
          </w:tcPr>
          <w:p w14:paraId="6D6F6B38" w14:textId="77777777" w:rsidR="00B66B60" w:rsidRPr="00D50CD1" w:rsidRDefault="00B66B60" w:rsidP="005A143D">
            <w:pPr>
              <w:rPr>
                <w:rFonts w:asciiTheme="majorHAnsi" w:hAnsiTheme="majorHAnsi"/>
                <w:color w:val="FFFFFF" w:themeColor="background1"/>
                <w:sz w:val="32"/>
                <w:szCs w:val="32"/>
              </w:rPr>
            </w:pPr>
          </w:p>
        </w:tc>
        <w:tc>
          <w:tcPr>
            <w:tcW w:w="4379" w:type="dxa"/>
            <w:gridSpan w:val="2"/>
            <w:vMerge/>
            <w:shd w:val="clear" w:color="auto" w:fill="4185DF" w:themeFill="accent1"/>
            <w:tcMar>
              <w:top w:w="288" w:type="dxa"/>
              <w:left w:w="115" w:type="dxa"/>
              <w:bottom w:w="288" w:type="dxa"/>
              <w:right w:w="288" w:type="dxa"/>
            </w:tcMar>
          </w:tcPr>
          <w:p w14:paraId="6671420C" w14:textId="77777777" w:rsidR="00B66B60" w:rsidRPr="004D7C5A" w:rsidRDefault="00B66B60" w:rsidP="004D7C5A">
            <w:pPr>
              <w:pStyle w:val="WhiteBodyCopy"/>
              <w:rPr>
                <w:rFonts w:eastAsia="Baskerville Old Face"/>
              </w:rPr>
            </w:pPr>
          </w:p>
        </w:tc>
      </w:tr>
      <w:tr w:rsidR="00351DA2" w:rsidRPr="0070044D" w14:paraId="3BDD132C" w14:textId="77777777" w:rsidTr="00680D6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76"/>
        </w:trPr>
        <w:tc>
          <w:tcPr>
            <w:tcW w:w="12960" w:type="dxa"/>
            <w:gridSpan w:val="6"/>
            <w:shd w:val="clear" w:color="auto" w:fill="F64668" w:themeFill="accent2"/>
            <w:tcMar>
              <w:top w:w="0" w:type="dxa"/>
              <w:left w:w="288" w:type="dxa"/>
              <w:right w:w="115" w:type="dxa"/>
            </w:tcMar>
            <w:vAlign w:val="center"/>
          </w:tcPr>
          <w:p w14:paraId="67978BDA" w14:textId="56211C96" w:rsidR="00351DA2" w:rsidRPr="004D7C5A" w:rsidRDefault="00351DA2" w:rsidP="00AB28E3">
            <w:pPr>
              <w:pStyle w:val="Footer"/>
            </w:pPr>
            <w:r>
              <w:t xml:space="preserve">Page </w:t>
            </w:r>
            <w:r w:rsidR="00AB28E3">
              <w:fldChar w:fldCharType="begin"/>
            </w:r>
            <w:r w:rsidR="00AB28E3">
              <w:instrText xml:space="preserve"> PAGE   \* MERGEFORMAT </w:instrText>
            </w:r>
            <w:r w:rsidR="00AB28E3">
              <w:fldChar w:fldCharType="separate"/>
            </w:r>
            <w:r w:rsidR="00084B02">
              <w:rPr>
                <w:noProof/>
              </w:rPr>
              <w:t>2</w:t>
            </w:r>
            <w:r w:rsidR="00AB28E3">
              <w:rPr>
                <w:noProof/>
              </w:rPr>
              <w:fldChar w:fldCharType="end"/>
            </w:r>
          </w:p>
        </w:tc>
      </w:tr>
    </w:tbl>
    <w:p w14:paraId="2B3544D2" w14:textId="77777777" w:rsidR="008329ED" w:rsidRDefault="008329ED"/>
    <w:p w14:paraId="0CD3E2D5" w14:textId="77777777" w:rsidR="0063237B" w:rsidRDefault="0063237B"/>
    <w:p w14:paraId="5C90605C" w14:textId="77777777" w:rsidR="00A520CD" w:rsidRDefault="00A520CD"/>
    <w:p w14:paraId="5053436B" w14:textId="77777777" w:rsidR="00A520CD" w:rsidRDefault="00A520CD"/>
    <w:p w14:paraId="47A96E87" w14:textId="77777777" w:rsidR="00A520CD" w:rsidRDefault="00A520CD"/>
    <w:p w14:paraId="4A8DDB9A" w14:textId="077913F3" w:rsidR="00A520CD" w:rsidRDefault="00A520CD"/>
    <w:p w14:paraId="7656329A" w14:textId="77777777" w:rsidR="00A520CD" w:rsidRDefault="00A520CD"/>
    <w:p w14:paraId="339651D3" w14:textId="3F2E82A1" w:rsidR="00E22994" w:rsidRDefault="00E22994">
      <w:r w:rsidRPr="00E22994">
        <w:drawing>
          <wp:inline distT="0" distB="0" distL="0" distR="0" wp14:anchorId="419166CE" wp14:editId="378F54BD">
            <wp:extent cx="8229600" cy="41668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29600" cy="4166870"/>
                    </a:xfrm>
                    <a:prstGeom prst="rect">
                      <a:avLst/>
                    </a:prstGeom>
                  </pic:spPr>
                </pic:pic>
              </a:graphicData>
            </a:graphic>
          </wp:inline>
        </w:drawing>
      </w:r>
    </w:p>
    <w:p w14:paraId="4E943030" w14:textId="77777777" w:rsidR="00C56567" w:rsidRDefault="00C56567">
      <w:r w:rsidRPr="00C56567">
        <w:drawing>
          <wp:inline distT="0" distB="0" distL="0" distR="0" wp14:anchorId="4344B6ED" wp14:editId="023E5CC9">
            <wp:extent cx="8229600" cy="4676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29600" cy="4676775"/>
                    </a:xfrm>
                    <a:prstGeom prst="rect">
                      <a:avLst/>
                    </a:prstGeom>
                  </pic:spPr>
                </pic:pic>
              </a:graphicData>
            </a:graphic>
          </wp:inline>
        </w:drawing>
      </w:r>
    </w:p>
    <w:p w14:paraId="56635219" w14:textId="77777777" w:rsidR="00C56567" w:rsidRDefault="00C56567"/>
    <w:p w14:paraId="27C9920B" w14:textId="6F53B8B2" w:rsidR="00C56567" w:rsidRDefault="00C56567">
      <w:r>
        <w:t>Both above are the plot I got from the decision tree made by plot and add text or by using rpart.</w:t>
      </w:r>
      <w:r w:rsidR="00CD3198">
        <w:t xml:space="preserve"> We can see that we can do some classification of 1 </w:t>
      </w:r>
      <w:r w:rsidR="00A520CD">
        <w:t>or 0</w:t>
      </w:r>
      <w:r w:rsidR="00CD3198">
        <w:t xml:space="preserve"> for those.</w:t>
      </w:r>
    </w:p>
    <w:p w14:paraId="0DE09BE4" w14:textId="0B931928" w:rsidR="00A520CD" w:rsidRDefault="00A520CD"/>
    <w:p w14:paraId="2538C223" w14:textId="0D7C91CF" w:rsidR="00FC166A" w:rsidRDefault="00FC166A"/>
    <w:p w14:paraId="7EF2648C" w14:textId="34085176" w:rsidR="00FC166A" w:rsidRDefault="00FC166A"/>
    <w:p w14:paraId="3E29E66C" w14:textId="68798CCE" w:rsidR="00FC166A" w:rsidRDefault="00FC166A"/>
    <w:p w14:paraId="1A1BB74B" w14:textId="345386C6" w:rsidR="00FC166A" w:rsidRDefault="00FC166A"/>
    <w:p w14:paraId="03661B32" w14:textId="7F2E08A7" w:rsidR="00FC166A" w:rsidRDefault="00FC166A"/>
    <w:p w14:paraId="240EF76A" w14:textId="6D366403" w:rsidR="00FC166A" w:rsidRDefault="00FC166A"/>
    <w:p w14:paraId="5AA7C45E" w14:textId="71253EF5" w:rsidR="00FC166A" w:rsidRDefault="00FC166A"/>
    <w:p w14:paraId="3CED4406" w14:textId="7557804E" w:rsidR="00FC166A" w:rsidRDefault="00FC166A"/>
    <w:p w14:paraId="6C8E88B1" w14:textId="77777777" w:rsidR="00FC166A" w:rsidRDefault="00FC166A"/>
    <w:p w14:paraId="4B606C14" w14:textId="77777777" w:rsidR="00A520CD" w:rsidRDefault="00A520CD"/>
    <w:p w14:paraId="359DEADB" w14:textId="4D1F1BB3" w:rsidR="00A520CD" w:rsidRDefault="00A520CD">
      <w:pPr>
        <w:sectPr w:rsidR="00A520CD" w:rsidSect="00C311CE">
          <w:pgSz w:w="15840" w:h="24480" w:code="3"/>
          <w:pgMar w:top="1008" w:right="1440" w:bottom="0" w:left="1440" w:header="720" w:footer="432" w:gutter="0"/>
          <w:cols w:space="720"/>
          <w:docGrid w:linePitch="360"/>
        </w:sectPr>
      </w:pPr>
      <w:r>
        <w:rPr>
          <w:noProof/>
        </w:rPr>
        <mc:AlternateContent>
          <mc:Choice Requires="wps">
            <w:drawing>
              <wp:inline distT="0" distB="0" distL="0" distR="0" wp14:anchorId="3D76731A" wp14:editId="35A810A3">
                <wp:extent cx="8340969" cy="328246"/>
                <wp:effectExtent l="0" t="0" r="3175" b="0"/>
                <wp:docPr id="19" name="Rectangle 1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flipV="1">
                          <a:off x="0" y="0"/>
                          <a:ext cx="8340969" cy="328246"/>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AC4DA1" w14:textId="36725B61" w:rsidR="00A520CD" w:rsidRDefault="00A520CD" w:rsidP="00A520CD">
                            <w:pPr>
                              <w:jc w:val="center"/>
                            </w:pPr>
                            <w:r>
                              <w:t>Page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76731A" id="Rectangle 19" o:spid="_x0000_s1028" alt="&quot;&quot;" style="width:656.75pt;height:25.85pt;rotation:180;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" fillcolor="#f64668 [3205]" stroked="f" strokeweight="1pt">
                <v:textbox>
                  <w:txbxContent>
                    <w:p w14:paraId="10AC4DA1" w14:textId="36725B61" w:rsidR="00A520CD" w:rsidRDefault="00A520CD" w:rsidP="00A520CD">
                      <w:pPr>
                        <w:jc w:val="center"/>
                      </w:pPr>
                      <w:r>
                        <w:t>Page 3</w:t>
                      </w:r>
                    </w:p>
                  </w:txbxContent>
                </v:textbox>
                <w10:anchorlock/>
              </v:rect>
            </w:pict>
          </mc:Fallback>
        </mc:AlternateContent>
      </w:r>
    </w:p>
    <w:tbl>
      <w:tblPr>
        <w:tblStyle w:val="TableGrid"/>
        <w:tblW w:w="5000" w:type="pct"/>
        <w:tblLayout w:type="fixed"/>
        <w:tblLook w:val="04A0" w:firstRow="1" w:lastRow="0" w:firstColumn="1" w:lastColumn="0" w:noHBand="0" w:noVBand="1"/>
      </w:tblPr>
      <w:tblGrid>
        <w:gridCol w:w="3600"/>
        <w:gridCol w:w="714"/>
        <w:gridCol w:w="2886"/>
        <w:gridCol w:w="2160"/>
        <w:gridCol w:w="3582"/>
        <w:gridCol w:w="18"/>
      </w:tblGrid>
      <w:tr w:rsidR="008F5442" w14:paraId="7ABC5C52" w14:textId="77777777" w:rsidTr="009702C8">
        <w:trPr>
          <w:trHeight w:val="864"/>
        </w:trPr>
        <w:tc>
          <w:tcPr>
            <w:tcW w:w="3600" w:type="dxa"/>
            <w:tcBorders>
              <w:top w:val="nil"/>
              <w:left w:val="nil"/>
              <w:bottom w:val="nil"/>
              <w:right w:val="nil"/>
            </w:tcBorders>
            <w:shd w:val="clear" w:color="auto" w:fill="F64668" w:themeFill="accent2"/>
            <w:tcMar>
              <w:left w:w="0" w:type="dxa"/>
              <w:right w:w="0" w:type="dxa"/>
            </w:tcMar>
            <w:vAlign w:val="center"/>
          </w:tcPr>
          <w:p w14:paraId="0647A0BD" w14:textId="072D5576" w:rsidR="008F5442" w:rsidRDefault="008E6704" w:rsidP="008F5442">
            <w:pPr>
              <w:pStyle w:val="HeaderSmallText"/>
            </w:pPr>
            <w:sdt>
              <w:sdtPr>
                <w:id w:val="835198281"/>
                <w:placeholder>
                  <w:docPart w:val="B96D9940D6E04D2AA6B404D5B48B28CE"/>
                </w:placeholder>
                <w15:appearance w15:val="hidden"/>
              </w:sdtPr>
              <w:sdtEndPr/>
              <w:sdtContent>
                <w:r w:rsidR="00FC166A">
                  <w:t>Jessica Lim 31954081</w:t>
                </w:r>
              </w:sdtContent>
            </w:sdt>
            <w:r w:rsidR="008F5442" w:rsidRPr="00554FC5">
              <w:t xml:space="preserve"> </w:t>
            </w:r>
          </w:p>
        </w:tc>
        <w:tc>
          <w:tcPr>
            <w:tcW w:w="5760" w:type="dxa"/>
            <w:gridSpan w:val="3"/>
            <w:tcBorders>
              <w:top w:val="nil"/>
              <w:left w:val="nil"/>
              <w:bottom w:val="nil"/>
              <w:right w:val="nil"/>
            </w:tcBorders>
            <w:shd w:val="clear" w:color="auto" w:fill="F64668" w:themeFill="accent2"/>
            <w:vAlign w:val="center"/>
          </w:tcPr>
          <w:p w14:paraId="04EE2996" w14:textId="30F494E2" w:rsidR="008F5442" w:rsidRDefault="008E6704" w:rsidP="008F5442">
            <w:pPr>
              <w:pStyle w:val="HeaderNewspaperName"/>
            </w:pPr>
            <w:sdt>
              <w:sdtPr>
                <w:id w:val="-956256420"/>
                <w:placeholder>
                  <w:docPart w:val="846BD39EE0EC4B5DAB22982FCE77A669"/>
                </w:placeholder>
                <w15:appearance w15:val="hidden"/>
              </w:sdtPr>
              <w:sdtEndPr/>
              <w:sdtContent>
                <w:r w:rsidR="00FC166A">
                  <w:t>FIT3152</w:t>
                </w:r>
              </w:sdtContent>
            </w:sdt>
            <w:r w:rsidR="008F5442" w:rsidRPr="00554FC5">
              <w:t xml:space="preserve"> </w:t>
            </w:r>
          </w:p>
        </w:tc>
        <w:tc>
          <w:tcPr>
            <w:tcW w:w="3600" w:type="dxa"/>
            <w:gridSpan w:val="2"/>
            <w:tcBorders>
              <w:top w:val="nil"/>
              <w:left w:val="nil"/>
              <w:bottom w:val="nil"/>
              <w:right w:val="nil"/>
            </w:tcBorders>
            <w:shd w:val="clear" w:color="auto" w:fill="F64668" w:themeFill="accent2"/>
            <w:vAlign w:val="center"/>
          </w:tcPr>
          <w:p w14:paraId="3FBE1870" w14:textId="1CBD911D" w:rsidR="008F5442" w:rsidRDefault="008E6704" w:rsidP="008F5442">
            <w:pPr>
              <w:pStyle w:val="HeaderSmallText"/>
            </w:pPr>
            <w:sdt>
              <w:sdtPr>
                <w:id w:val="-831144807"/>
                <w:placeholder>
                  <w:docPart w:val="6404A6C861AA41BF9311F61E659BAAA9"/>
                </w:placeholder>
                <w15:appearance w15:val="hidden"/>
              </w:sdtPr>
              <w:sdtEndPr/>
              <w:sdtContent>
                <w:r w:rsidR="00FC166A">
                  <w:t>Assignment 2</w:t>
                </w:r>
              </w:sdtContent>
            </w:sdt>
            <w:r w:rsidR="008F5442">
              <w:t xml:space="preserve"> </w:t>
            </w:r>
          </w:p>
        </w:tc>
      </w:tr>
      <w:tr w:rsidR="00A31D0D" w14:paraId="46E03965" w14:textId="77777777" w:rsidTr="00680D64">
        <w:trPr>
          <w:gridAfter w:val="1"/>
          <w:wAfter w:w="18" w:type="dxa"/>
          <w:trHeight w:val="6426"/>
        </w:trPr>
        <w:tc>
          <w:tcPr>
            <w:tcW w:w="12942" w:type="dxa"/>
            <w:gridSpan w:val="5"/>
            <w:tcBorders>
              <w:top w:val="nil"/>
              <w:left w:val="nil"/>
              <w:bottom w:val="nil"/>
              <w:right w:val="nil"/>
            </w:tcBorders>
            <w:tcMar>
              <w:left w:w="0" w:type="dxa"/>
              <w:right w:w="0" w:type="dxa"/>
            </w:tcMar>
          </w:tcPr>
          <w:p w14:paraId="36068ACB" w14:textId="0D228F26" w:rsidR="00A31D0D" w:rsidRDefault="004F7A5D" w:rsidP="004F2CE7">
            <w:pPr>
              <w:pStyle w:val="NoSpacing"/>
              <w:rPr>
                <w:noProof/>
                <w:sz w:val="24"/>
                <w:szCs w:val="24"/>
              </w:rPr>
            </w:pPr>
            <w:r w:rsidRPr="00AE030C">
              <w:rPr>
                <w:noProof/>
                <w:sz w:val="24"/>
                <w:szCs w:val="24"/>
              </w:rPr>
              <mc:AlternateContent>
                <mc:Choice Requires="wps">
                  <w:drawing>
                    <wp:anchor distT="45720" distB="45720" distL="114300" distR="114300" simplePos="0" relativeHeight="251649024" behindDoc="0" locked="0" layoutInCell="1" allowOverlap="1" wp14:anchorId="25D0E6B1" wp14:editId="7D33D2DA">
                      <wp:simplePos x="0" y="0"/>
                      <wp:positionH relativeFrom="column">
                        <wp:posOffset>0</wp:posOffset>
                      </wp:positionH>
                      <wp:positionV relativeFrom="paragraph">
                        <wp:posOffset>3436034</wp:posOffset>
                      </wp:positionV>
                      <wp:extent cx="8229600" cy="1440815"/>
                      <wp:effectExtent l="0" t="0" r="0" b="698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0" cy="1440815"/>
                              </a:xfrm>
                              <a:prstGeom prst="rect">
                                <a:avLst/>
                              </a:prstGeom>
                              <a:solidFill>
                                <a:schemeClr val="accent1"/>
                              </a:solidFill>
                              <a:ln w="9525">
                                <a:noFill/>
                                <a:miter lim="800000"/>
                                <a:headEnd/>
                                <a:tailEnd/>
                              </a:ln>
                            </wps:spPr>
                            <wps:txbx>
                              <w:txbxContent>
                                <w:p w14:paraId="64896F8F" w14:textId="6AEEDD6E" w:rsidR="004F7A5D" w:rsidRPr="00FC166A" w:rsidRDefault="008E6704" w:rsidP="00FC166A">
                                  <w:pPr>
                                    <w:pStyle w:val="WhiteArticleTitle"/>
                                    <w:rPr>
                                      <w:sz w:val="36"/>
                                      <w:szCs w:val="36"/>
                                    </w:rPr>
                                  </w:pPr>
                                  <w:sdt>
                                    <w:sdtPr>
                                      <w:rPr>
                                        <w:sz w:val="36"/>
                                        <w:szCs w:val="36"/>
                                      </w:rPr>
                                      <w:id w:val="-1080835437"/>
                                      <w15:appearance w15:val="hidden"/>
                                    </w:sdtPr>
                                    <w:sdtEndPr/>
                                    <w:sdtContent>
                                      <w:r w:rsidR="00FC166A" w:rsidRPr="00FC166A">
                                        <w:rPr>
                                          <w:sz w:val="36"/>
                                          <w:szCs w:val="36"/>
                                        </w:rPr>
                                        <w:t>5. Using the test data, classify each of the test cases as ‘warmer tomorrow’ or ‘not warmer tomorrow’. Create a confusion matrix and report the accuracy of each model. (1 Mark)</w:t>
                                      </w:r>
                                    </w:sdtContent>
                                  </w:sdt>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5D0E6B1" id="_x0000_s1029" type="#_x0000_t202" style="position:absolute;margin-left:0;margin-top:270.55pt;width:9in;height:113.4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" fillcolor="#4185df [3204]" stroked="f">
                      <v:textbox>
                        <w:txbxContent>
                          <w:p w14:paraId="64896F8F" w14:textId="6AEEDD6E" w:rsidR="004F7A5D" w:rsidRPr="00FC166A" w:rsidRDefault="008E6704" w:rsidP="00FC166A">
                            <w:pPr>
                              <w:pStyle w:val="WhiteArticleTitle"/>
                              <w:rPr>
                                <w:sz w:val="36"/>
                                <w:szCs w:val="36"/>
                              </w:rPr>
                            </w:pPr>
                            <w:sdt>
                              <w:sdtPr>
                                <w:rPr>
                                  <w:sz w:val="36"/>
                                  <w:szCs w:val="36"/>
                                </w:rPr>
                                <w:id w:val="-1080835437"/>
                                <w15:appearance w15:val="hidden"/>
                              </w:sdtPr>
                              <w:sdtEndPr/>
                              <w:sdtContent>
                                <w:r w:rsidR="00FC166A" w:rsidRPr="00FC166A">
                                  <w:rPr>
                                    <w:sz w:val="36"/>
                                    <w:szCs w:val="36"/>
                                  </w:rPr>
                                  <w:t>5. Using the test data, classify each of the test cases as ‘warmer tomorrow’ or ‘not warmer tomorrow’. Create a confusion matrix and report the accuracy of each model. (1 Mark)</w:t>
                                </w:r>
                              </w:sdtContent>
                            </w:sdt>
                          </w:p>
                        </w:txbxContent>
                      </v:textbox>
                    </v:shape>
                  </w:pict>
                </mc:Fallback>
              </mc:AlternateContent>
            </w:r>
            <w:r w:rsidR="00FC166A" w:rsidRPr="00FC166A">
              <w:rPr>
                <w:rFonts w:eastAsia="Baskerville Old Face"/>
                <w:noProof/>
              </w:rPr>
              <w:drawing>
                <wp:inline distT="0" distB="0" distL="0" distR="0" wp14:anchorId="7828E100" wp14:editId="0FED03EA">
                  <wp:extent cx="4806462" cy="34361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6918" cy="3450733"/>
                          </a:xfrm>
                          <a:prstGeom prst="rect">
                            <a:avLst/>
                          </a:prstGeom>
                        </pic:spPr>
                      </pic:pic>
                    </a:graphicData>
                  </a:graphic>
                </wp:inline>
              </w:drawing>
            </w:r>
            <w:r w:rsidR="00EA6713" w:rsidRPr="00EA6713">
              <w:rPr>
                <w:noProof/>
                <w:sz w:val="24"/>
                <w:szCs w:val="24"/>
              </w:rPr>
              <w:drawing>
                <wp:inline distT="0" distB="0" distL="0" distR="0" wp14:anchorId="01DA4E65" wp14:editId="1BBED58B">
                  <wp:extent cx="3259015" cy="34133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0816" cy="3436150"/>
                          </a:xfrm>
                          <a:prstGeom prst="rect">
                            <a:avLst/>
                          </a:prstGeom>
                        </pic:spPr>
                      </pic:pic>
                    </a:graphicData>
                  </a:graphic>
                </wp:inline>
              </w:drawing>
            </w:r>
          </w:p>
          <w:p w14:paraId="272EBB9D" w14:textId="41FD85E5" w:rsidR="00FC166A" w:rsidRPr="00AE030C" w:rsidRDefault="00FC166A" w:rsidP="004F2CE7">
            <w:pPr>
              <w:pStyle w:val="NoSpacing"/>
              <w:rPr>
                <w:noProof/>
                <w:sz w:val="24"/>
                <w:szCs w:val="24"/>
              </w:rPr>
            </w:pPr>
          </w:p>
        </w:tc>
      </w:tr>
      <w:tr w:rsidR="00A7581E" w14:paraId="651C41DF" w14:textId="77777777" w:rsidTr="00636357">
        <w:trPr>
          <w:gridAfter w:val="1"/>
          <w:wAfter w:w="18" w:type="dxa"/>
          <w:trHeight w:val="846"/>
        </w:trPr>
        <w:tc>
          <w:tcPr>
            <w:tcW w:w="4314" w:type="dxa"/>
            <w:gridSpan w:val="2"/>
            <w:tcBorders>
              <w:top w:val="nil"/>
              <w:left w:val="nil"/>
              <w:bottom w:val="nil"/>
              <w:right w:val="nil"/>
            </w:tcBorders>
          </w:tcPr>
          <w:p w14:paraId="2306BCD9" w14:textId="77777777" w:rsidR="00A7581E" w:rsidRDefault="00A7581E"/>
        </w:tc>
        <w:tc>
          <w:tcPr>
            <w:tcW w:w="2886" w:type="dxa"/>
            <w:tcBorders>
              <w:top w:val="nil"/>
              <w:left w:val="nil"/>
              <w:bottom w:val="nil"/>
              <w:right w:val="nil"/>
            </w:tcBorders>
          </w:tcPr>
          <w:p w14:paraId="54878C8D" w14:textId="77777777" w:rsidR="00A7581E" w:rsidRDefault="00A7581E"/>
        </w:tc>
        <w:tc>
          <w:tcPr>
            <w:tcW w:w="5742" w:type="dxa"/>
            <w:gridSpan w:val="2"/>
            <w:tcBorders>
              <w:top w:val="nil"/>
              <w:left w:val="nil"/>
              <w:bottom w:val="nil"/>
              <w:right w:val="nil"/>
            </w:tcBorders>
            <w:tcMar>
              <w:top w:w="216" w:type="dxa"/>
              <w:left w:w="115" w:type="dxa"/>
              <w:right w:w="115" w:type="dxa"/>
            </w:tcMar>
          </w:tcPr>
          <w:p w14:paraId="6F27CE25" w14:textId="47ABD29F" w:rsidR="00A7581E" w:rsidRPr="004F2CE7" w:rsidRDefault="008E6704" w:rsidP="004F2CE7">
            <w:pPr>
              <w:pStyle w:val="PhotoCaption"/>
            </w:pPr>
            <w:sdt>
              <w:sdtPr>
                <w:id w:val="-899289432"/>
                <w:placeholder>
                  <w:docPart w:val="5E5F0D2FDCC84BB199450017ED02EC92"/>
                </w:placeholder>
                <w:showingPlcHdr/>
                <w15:appearance w15:val="hidden"/>
              </w:sdtPr>
              <w:sdtEndPr/>
              <w:sdtContent>
                <w:r w:rsidR="00EA6713" w:rsidRPr="004F2CE7">
                  <w:t>Picture Caption: To make your document look professionally produced, Word provides header, footer, cover page, and text box designs that complement each other.</w:t>
                </w:r>
              </w:sdtContent>
            </w:sdt>
            <w:r w:rsidR="004F2CE7" w:rsidRPr="004F2CE7">
              <w:t xml:space="preserve"> </w:t>
            </w:r>
          </w:p>
        </w:tc>
      </w:tr>
      <w:tr w:rsidR="00A7581E" w14:paraId="2AF91B92" w14:textId="77777777" w:rsidTr="00636357">
        <w:trPr>
          <w:gridAfter w:val="1"/>
          <w:wAfter w:w="18" w:type="dxa"/>
          <w:trHeight w:val="5652"/>
        </w:trPr>
        <w:tc>
          <w:tcPr>
            <w:tcW w:w="4314" w:type="dxa"/>
            <w:gridSpan w:val="2"/>
            <w:tcBorders>
              <w:top w:val="nil"/>
              <w:left w:val="nil"/>
              <w:bottom w:val="nil"/>
              <w:right w:val="nil"/>
            </w:tcBorders>
            <w:tcMar>
              <w:top w:w="216" w:type="dxa"/>
              <w:left w:w="115" w:type="dxa"/>
              <w:bottom w:w="72" w:type="dxa"/>
              <w:right w:w="115" w:type="dxa"/>
            </w:tcMar>
          </w:tcPr>
          <w:p w14:paraId="0817FF87" w14:textId="1DB861CE" w:rsidR="00BA6AD0" w:rsidRPr="00BA6AD0" w:rsidRDefault="008E6704" w:rsidP="00BA6AD0">
            <w:pPr>
              <w:pStyle w:val="AuthorName"/>
            </w:pPr>
            <w:sdt>
              <w:sdtPr>
                <w:id w:val="-1844304311"/>
                <w:placeholder>
                  <w:docPart w:val="C1DEB3FD58E84EB386929795A7D34038"/>
                </w:placeholder>
                <w15:appearance w15:val="hidden"/>
              </w:sdtPr>
              <w:sdtEndPr/>
              <w:sdtContent>
                <w:r w:rsidR="00EA6713">
                  <w:t>EXPLANATION</w:t>
                </w:r>
              </w:sdtContent>
            </w:sdt>
            <w:r w:rsidR="00BA6AD0" w:rsidRPr="00BA6AD0">
              <w:t xml:space="preserve"> </w:t>
            </w:r>
          </w:p>
          <w:p w14:paraId="1BB286A8" w14:textId="77777777" w:rsidR="00A7581E" w:rsidRPr="00DF1355" w:rsidRDefault="00A7581E" w:rsidP="007A17FD">
            <w:pPr>
              <w:pStyle w:val="NoSpacing"/>
            </w:pPr>
          </w:p>
          <w:p w14:paraId="2AE49FBE" w14:textId="77777777" w:rsidR="00A7581E" w:rsidRDefault="00A7581E" w:rsidP="002255A6">
            <w:pPr>
              <w:rPr>
                <w:rFonts w:asciiTheme="majorHAnsi" w:hAnsiTheme="majorHAnsi"/>
              </w:rPr>
            </w:pPr>
            <w:r>
              <w:rPr>
                <w:rFonts w:asciiTheme="majorHAnsi" w:hAnsiTheme="majorHAnsi"/>
                <w:noProof/>
              </w:rPr>
              <mc:AlternateContent>
                <mc:Choice Requires="wps">
                  <w:drawing>
                    <wp:inline distT="0" distB="0" distL="0" distR="0" wp14:anchorId="4AD89412" wp14:editId="71B565F4">
                      <wp:extent cx="609600" cy="152400"/>
                      <wp:effectExtent l="0" t="0" r="0" b="0"/>
                      <wp:docPr id="22" name="Rectangle 2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09600" cy="1524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485BD2" id="Rectangle 22" o:spid="_x0000_s1026" alt="&quot;&quot;" style="width:48pt;height: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" fillcolor="#f64668 [3205]" stroked="f" strokeweight="1pt">
                      <w10:anchorlock/>
                    </v:rect>
                  </w:pict>
                </mc:Fallback>
              </mc:AlternateContent>
            </w:r>
          </w:p>
          <w:sdt>
            <w:sdtPr>
              <w:id w:val="-1394965152"/>
              <w:placeholder>
                <w:docPart w:val="8CD19A5D10B44DA2BD26B74D77DA01C0"/>
              </w:placeholder>
              <w15:appearance w15:val="hidden"/>
            </w:sdtPr>
            <w:sdtEndPr/>
            <w:sdtContent>
              <w:p w14:paraId="44037BE1" w14:textId="77777777" w:rsidR="00EA6713" w:rsidRDefault="00EA6713" w:rsidP="00EA6713">
                <w:r>
                  <w:t>Above are the confusion matrix of each classifier, to simply conclude here are the accuracy for each predictor.</w:t>
                </w:r>
              </w:p>
              <w:p w14:paraId="3FAFA2C7" w14:textId="0CBB9EED" w:rsidR="00A7581E" w:rsidRDefault="00EA6713" w:rsidP="00EA6713">
                <w:r w:rsidRPr="00EA6713">
                  <w:drawing>
                    <wp:inline distT="0" distB="0" distL="0" distR="0" wp14:anchorId="14CC99FB" wp14:editId="705E8DFF">
                      <wp:extent cx="2198077" cy="218389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0841" cy="2226386"/>
                              </a:xfrm>
                              <a:prstGeom prst="rect">
                                <a:avLst/>
                              </a:prstGeom>
                            </pic:spPr>
                          </pic:pic>
                        </a:graphicData>
                      </a:graphic>
                    </wp:inline>
                  </w:drawing>
                </w:r>
              </w:p>
            </w:sdtContent>
          </w:sdt>
        </w:tc>
        <w:sdt>
          <w:sdtPr>
            <w:id w:val="943425410"/>
            <w:placeholder>
              <w:docPart w:val="A2E49C8A06274EE8A073E1A62F798C97"/>
            </w:placeholder>
            <w15:appearance w15:val="hidden"/>
          </w:sdtPr>
          <w:sdtEndPr/>
          <w:sdtContent>
            <w:tc>
              <w:tcPr>
                <w:tcW w:w="2886" w:type="dxa"/>
                <w:tcBorders>
                  <w:top w:val="nil"/>
                  <w:left w:val="nil"/>
                  <w:bottom w:val="nil"/>
                  <w:right w:val="nil"/>
                </w:tcBorders>
                <w:tcMar>
                  <w:top w:w="216" w:type="dxa"/>
                  <w:left w:w="115" w:type="dxa"/>
                  <w:bottom w:w="72" w:type="dxa"/>
                  <w:right w:w="115" w:type="dxa"/>
                </w:tcMar>
              </w:tcPr>
              <w:p w14:paraId="7CC9DEA9" w14:textId="77777777" w:rsidR="00EA6713" w:rsidRDefault="00EA6713" w:rsidP="00EA6713"/>
              <w:p w14:paraId="34416272" w14:textId="77777777" w:rsidR="00636357" w:rsidRDefault="00EA6713" w:rsidP="00EA6713">
                <w:r>
                  <w:t xml:space="preserve">From the output code, we can see that so far accuracyDtree gives of the highest accuracy followed by random forest, bagging and naïve bayes.  </w:t>
                </w:r>
                <w:r w:rsidR="00636357">
                  <w:t>So therefore, the best predictor so far is the decision tree in which have 68.89% accuracy then followed by random forest with 67.22% accuracy, then Boosts with 65.56% accuracy and last but not least is with the naïve bayer which he has 64.44 %</w:t>
                </w:r>
              </w:p>
              <w:p w14:paraId="461D3677" w14:textId="201C3FB6" w:rsidR="00537346" w:rsidRPr="004F2CE7" w:rsidRDefault="00636357" w:rsidP="00EA6713">
                <w:r>
                  <w:t>For the next question, the code will be and the result is below.</w:t>
                </w:r>
              </w:p>
            </w:tc>
          </w:sdtContent>
        </w:sdt>
        <w:sdt>
          <w:sdtPr>
            <w:id w:val="1504015071"/>
            <w:placeholder>
              <w:docPart w:val="2403EE436FDF4F839EB0A9511DB42B19"/>
            </w:placeholder>
            <w15:appearance w15:val="hidden"/>
          </w:sdtPr>
          <w:sdtEndPr/>
          <w:sdtContent>
            <w:tc>
              <w:tcPr>
                <w:tcW w:w="5742" w:type="dxa"/>
                <w:gridSpan w:val="2"/>
                <w:tcBorders>
                  <w:top w:val="nil"/>
                  <w:left w:val="nil"/>
                  <w:bottom w:val="nil"/>
                  <w:right w:val="nil"/>
                </w:tcBorders>
              </w:tcPr>
              <w:p w14:paraId="7EE4CF7E" w14:textId="687E2414" w:rsidR="00A7581E" w:rsidRPr="004F2CE7" w:rsidRDefault="00636357" w:rsidP="004F2CE7">
                <w:r w:rsidRPr="00636357">
                  <w:drawing>
                    <wp:inline distT="0" distB="0" distL="0" distR="0" wp14:anchorId="4A3B0D2C" wp14:editId="2419E933">
                      <wp:extent cx="3543685" cy="3042139"/>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1431" cy="3057373"/>
                              </a:xfrm>
                              <a:prstGeom prst="rect">
                                <a:avLst/>
                              </a:prstGeom>
                            </pic:spPr>
                          </pic:pic>
                        </a:graphicData>
                      </a:graphic>
                    </wp:inline>
                  </w:drawing>
                </w:r>
              </w:p>
            </w:tc>
          </w:sdtContent>
        </w:sdt>
      </w:tr>
      <w:tr w:rsidR="007A17FD" w14:paraId="0D686271" w14:textId="77777777" w:rsidTr="00636357">
        <w:trPr>
          <w:gridAfter w:val="1"/>
          <w:wAfter w:w="18" w:type="dxa"/>
          <w:trHeight w:val="576"/>
        </w:trPr>
        <w:tc>
          <w:tcPr>
            <w:tcW w:w="4314" w:type="dxa"/>
            <w:gridSpan w:val="2"/>
            <w:vMerge w:val="restart"/>
            <w:tcBorders>
              <w:top w:val="nil"/>
              <w:left w:val="nil"/>
              <w:right w:val="nil"/>
            </w:tcBorders>
            <w:shd w:val="clear" w:color="auto" w:fill="4185DF" w:themeFill="accent1"/>
            <w:tcMar>
              <w:top w:w="144" w:type="dxa"/>
              <w:left w:w="288" w:type="dxa"/>
              <w:bottom w:w="0" w:type="dxa"/>
              <w:right w:w="115" w:type="dxa"/>
            </w:tcMar>
          </w:tcPr>
          <w:p w14:paraId="370FCF96" w14:textId="5CE1735B" w:rsidR="007A17FD" w:rsidRPr="002255A6" w:rsidRDefault="008E6704" w:rsidP="00EB779E">
            <w:pPr>
              <w:pStyle w:val="SmallWhiteArticleTitle"/>
            </w:pPr>
            <w:sdt>
              <w:sdtPr>
                <w:id w:val="-260758499"/>
                <w:placeholder>
                  <w:docPart w:val="C28725DFFCDF4DC2A4659823FAAE980F"/>
                </w:placeholder>
                <w15:appearance w15:val="hidden"/>
              </w:sdtPr>
              <w:sdtEndPr/>
              <w:sdtContent>
                <w:r w:rsidR="00EB779E" w:rsidRPr="00EB779E">
                  <w:rPr>
                    <w:sz w:val="28"/>
                    <w:szCs w:val="28"/>
                  </w:rPr>
                  <w:t>6. Using the test data, calculate the confidence of predicting ‘warmer tomorrow’ for each case and construct an ROC curve for each classifier. You should be able to plot all the curves on the same axis. Use a different colour for each classifier. Calculate the AUC for each classifier. (1 Mark)</w:t>
                </w:r>
              </w:sdtContent>
            </w:sdt>
            <w:r w:rsidR="007A17FD">
              <w:t xml:space="preserve"> </w:t>
            </w:r>
          </w:p>
          <w:p w14:paraId="749B8528" w14:textId="44606B2D" w:rsidR="007A17FD" w:rsidRPr="002255A6" w:rsidRDefault="007A17FD" w:rsidP="004F2CE7">
            <w:r w:rsidRPr="002255A6">
              <w:rPr>
                <w:noProof/>
              </w:rPr>
              <mc:AlternateContent>
                <mc:Choice Requires="wps">
                  <w:drawing>
                    <wp:inline distT="0" distB="0" distL="0" distR="0" wp14:anchorId="571545AA" wp14:editId="0B10F9A9">
                      <wp:extent cx="609600" cy="152400"/>
                      <wp:effectExtent l="0" t="0" r="0" b="0"/>
                      <wp:docPr id="23" name="Rectangle 2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09600"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ABE98F5" id="Rectangle 23" o:spid="_x0000_s1026" alt="&quot;&quot;" style="width:48pt;height: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" fillcolor="white [3212]" stroked="f" strokeweight="1pt">
                      <w10:anchorlock/>
                    </v:rect>
                  </w:pict>
                </mc:Fallback>
              </mc:AlternateContent>
            </w:r>
          </w:p>
          <w:sdt>
            <w:sdtPr>
              <w:id w:val="1290480702"/>
              <w:placeholder>
                <w:docPart w:val="93B4E975A2D94ABDBF243C015B14424F"/>
              </w:placeholder>
              <w15:appearance w15:val="hidden"/>
            </w:sdtPr>
            <w:sdtEndPr/>
            <w:sdtContent>
              <w:p w14:paraId="58C4C701" w14:textId="77777777" w:rsidR="00DE7E02" w:rsidRDefault="00DE7E02" w:rsidP="00B61323">
                <w:pPr>
                  <w:pStyle w:val="WhiteBodyCopy"/>
                </w:pPr>
                <w:r>
                  <w:t>As we can see this is the plot for ROC, in which we can observe all have similar curve and shape with some a bit differences.</w:t>
                </w:r>
              </w:p>
              <w:p w14:paraId="0D503D4E" w14:textId="2A96606F" w:rsidR="007A17FD" w:rsidRPr="002255A6" w:rsidRDefault="00DE7E02" w:rsidP="00B61323">
                <w:pPr>
                  <w:pStyle w:val="WhiteBodyCopy"/>
                </w:pPr>
                <w:r w:rsidRPr="00DE7E02">
                  <w:t>Visualizing the ROC curve of a classifier is useful, but in many cases  this information can be reduced to a single metric, the AUC. AUC represents the area under the (ROC) curve. In general, the higher the AUC score, the better the classifier's performance for a particular task.</w:t>
                </w:r>
                <w:r>
                  <w:t xml:space="preserve"> From the result we can see that now the ROC </w:t>
                </w:r>
              </w:p>
            </w:sdtContent>
          </w:sdt>
        </w:tc>
        <w:tc>
          <w:tcPr>
            <w:tcW w:w="2886" w:type="dxa"/>
            <w:vMerge w:val="restart"/>
            <w:tcBorders>
              <w:top w:val="nil"/>
              <w:left w:val="nil"/>
              <w:right w:val="nil"/>
            </w:tcBorders>
            <w:shd w:val="clear" w:color="auto" w:fill="4185DF" w:themeFill="accent1"/>
            <w:tcMar>
              <w:top w:w="144" w:type="dxa"/>
              <w:left w:w="115" w:type="dxa"/>
              <w:bottom w:w="0" w:type="dxa"/>
              <w:right w:w="115" w:type="dxa"/>
            </w:tcMar>
          </w:tcPr>
          <w:p w14:paraId="21EF0249" w14:textId="5FD8F4BA" w:rsidR="007A17FD" w:rsidRPr="002255A6" w:rsidRDefault="00AD0BDA" w:rsidP="00EB779E">
            <w:pPr>
              <w:pStyle w:val="WhiteBodyCopy"/>
            </w:pPr>
            <w:r>
              <w:rPr>
                <w:noProof/>
              </w:rPr>
              <mc:AlternateContent>
                <mc:Choice Requires="wps">
                  <w:drawing>
                    <wp:anchor distT="45720" distB="45720" distL="114300" distR="114300" simplePos="0" relativeHeight="251703296" behindDoc="0" locked="0" layoutInCell="1" allowOverlap="1" wp14:anchorId="2D5AB830" wp14:editId="0498B816">
                      <wp:simplePos x="0" y="0"/>
                      <wp:positionH relativeFrom="column">
                        <wp:posOffset>-75077</wp:posOffset>
                      </wp:positionH>
                      <wp:positionV relativeFrom="paragraph">
                        <wp:posOffset>2908837</wp:posOffset>
                      </wp:positionV>
                      <wp:extent cx="5246664" cy="550985"/>
                      <wp:effectExtent l="0" t="0" r="11430" b="2095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6664" cy="550985"/>
                              </a:xfrm>
                              <a:prstGeom prst="rect">
                                <a:avLst/>
                              </a:prstGeom>
                              <a:solidFill>
                                <a:srgbClr val="FFFFFF"/>
                              </a:solidFill>
                              <a:ln w="9525">
                                <a:solidFill>
                                  <a:srgbClr val="000000"/>
                                </a:solidFill>
                                <a:miter lim="800000"/>
                                <a:headEnd/>
                                <a:tailEnd/>
                              </a:ln>
                            </wps:spPr>
                            <wps:txbx>
                              <w:txbxContent>
                                <w:p w14:paraId="1B94E8C1" w14:textId="680BBF4A" w:rsidR="00DE7E02" w:rsidRDefault="00DE7E02">
                                  <w:r w:rsidRPr="00DE7E02">
                                    <w:t>Here are the AUC and ROC we got from computing the code above.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AB830" id="_x0000_s1030" type="#_x0000_t202" style="position:absolute;margin-left:-5.9pt;margin-top:229.05pt;width:413.1pt;height:43.4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">
                      <v:textbox>
                        <w:txbxContent>
                          <w:p w14:paraId="1B94E8C1" w14:textId="680BBF4A" w:rsidR="00DE7E02" w:rsidRDefault="00DE7E02">
                            <w:r w:rsidRPr="00DE7E02">
                              <w:t>Here are the AUC and ROC we got from computing the code above.</w:t>
                            </w:r>
                          </w:p>
                        </w:txbxContent>
                      </v:textbox>
                    </v:shape>
                  </w:pict>
                </mc:Fallback>
              </mc:AlternateContent>
            </w:r>
            <w:r w:rsidRPr="00EB779E">
              <w:drawing>
                <wp:anchor distT="0" distB="0" distL="114300" distR="114300" simplePos="0" relativeHeight="251701248" behindDoc="0" locked="0" layoutInCell="1" allowOverlap="1" wp14:anchorId="239A3498" wp14:editId="71E35D02">
                  <wp:simplePos x="0" y="0"/>
                  <wp:positionH relativeFrom="column">
                    <wp:posOffset>-75078</wp:posOffset>
                  </wp:positionH>
                  <wp:positionV relativeFrom="paragraph">
                    <wp:posOffset>3571191</wp:posOffset>
                  </wp:positionV>
                  <wp:extent cx="5304239" cy="855785"/>
                  <wp:effectExtent l="0" t="0" r="0"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373024" cy="866883"/>
                          </a:xfrm>
                          <a:prstGeom prst="rect">
                            <a:avLst/>
                          </a:prstGeom>
                        </pic:spPr>
                      </pic:pic>
                    </a:graphicData>
                  </a:graphic>
                  <wp14:sizeRelH relativeFrom="page">
                    <wp14:pctWidth>0</wp14:pctWidth>
                  </wp14:sizeRelH>
                  <wp14:sizeRelV relativeFrom="page">
                    <wp14:pctHeight>0</wp14:pctHeight>
                  </wp14:sizeRelV>
                </wp:anchor>
              </w:drawing>
            </w:r>
            <w:sdt>
              <w:sdtPr>
                <w:id w:val="-1468204410"/>
                <w:placeholder>
                  <w:docPart w:val="2757B7778E7F4EDD992ED2D3B688ED0D"/>
                </w:placeholder>
                <w15:appearance w15:val="hidden"/>
              </w:sdtPr>
              <w:sdtEndPr/>
              <w:sdtContent/>
            </w:sdt>
          </w:p>
        </w:tc>
        <w:tc>
          <w:tcPr>
            <w:tcW w:w="5742" w:type="dxa"/>
            <w:gridSpan w:val="2"/>
            <w:tcBorders>
              <w:top w:val="nil"/>
              <w:left w:val="nil"/>
              <w:bottom w:val="nil"/>
              <w:right w:val="nil"/>
            </w:tcBorders>
            <w:shd w:val="clear" w:color="auto" w:fill="4185DF" w:themeFill="accent1"/>
            <w:tcMar>
              <w:top w:w="144" w:type="dxa"/>
              <w:left w:w="115" w:type="dxa"/>
              <w:bottom w:w="0" w:type="dxa"/>
              <w:right w:w="288" w:type="dxa"/>
            </w:tcMar>
          </w:tcPr>
          <w:p w14:paraId="6937669C" w14:textId="72A99334" w:rsidR="007A17FD" w:rsidRPr="007A17FD" w:rsidRDefault="007A17FD" w:rsidP="007A17FD">
            <w:pPr>
              <w:pStyle w:val="WhiteBodyCopy"/>
            </w:pPr>
            <w:r>
              <w:t xml:space="preserve"> </w:t>
            </w:r>
          </w:p>
        </w:tc>
      </w:tr>
      <w:tr w:rsidR="007A17FD" w14:paraId="16EA2C31" w14:textId="77777777" w:rsidTr="00636357">
        <w:trPr>
          <w:gridAfter w:val="1"/>
          <w:wAfter w:w="18" w:type="dxa"/>
          <w:trHeight w:val="2618"/>
        </w:trPr>
        <w:tc>
          <w:tcPr>
            <w:tcW w:w="4314" w:type="dxa"/>
            <w:gridSpan w:val="2"/>
            <w:vMerge/>
            <w:tcBorders>
              <w:left w:val="nil"/>
              <w:right w:val="nil"/>
            </w:tcBorders>
            <w:shd w:val="clear" w:color="auto" w:fill="4185DF" w:themeFill="accent1"/>
            <w:tcMar>
              <w:top w:w="144" w:type="dxa"/>
              <w:left w:w="288" w:type="dxa"/>
              <w:bottom w:w="144" w:type="dxa"/>
              <w:right w:w="115" w:type="dxa"/>
            </w:tcMar>
          </w:tcPr>
          <w:p w14:paraId="78952E83" w14:textId="77777777" w:rsidR="007A17FD" w:rsidRDefault="007A17FD" w:rsidP="005F7F2A">
            <w:pPr>
              <w:pStyle w:val="SmallWhiteArticleTitle"/>
            </w:pPr>
          </w:p>
        </w:tc>
        <w:tc>
          <w:tcPr>
            <w:tcW w:w="2886" w:type="dxa"/>
            <w:vMerge/>
            <w:tcBorders>
              <w:left w:val="nil"/>
              <w:right w:val="nil"/>
            </w:tcBorders>
            <w:shd w:val="clear" w:color="auto" w:fill="4185DF" w:themeFill="accent1"/>
            <w:tcMar>
              <w:top w:w="144" w:type="dxa"/>
              <w:left w:w="115" w:type="dxa"/>
              <w:bottom w:w="144" w:type="dxa"/>
              <w:right w:w="115" w:type="dxa"/>
            </w:tcMar>
          </w:tcPr>
          <w:p w14:paraId="0E2650E7" w14:textId="77777777" w:rsidR="007A17FD" w:rsidRDefault="007A17FD" w:rsidP="004F2CE7">
            <w:pPr>
              <w:pStyle w:val="WhiteBodyCopy"/>
            </w:pPr>
          </w:p>
        </w:tc>
        <w:tc>
          <w:tcPr>
            <w:tcW w:w="5742" w:type="dxa"/>
            <w:gridSpan w:val="2"/>
            <w:tcBorders>
              <w:top w:val="nil"/>
              <w:left w:val="nil"/>
              <w:bottom w:val="nil"/>
              <w:right w:val="nil"/>
            </w:tcBorders>
            <w:shd w:val="clear" w:color="auto" w:fill="4185DF" w:themeFill="accent1"/>
            <w:tcMar>
              <w:top w:w="144" w:type="dxa"/>
              <w:left w:w="115" w:type="dxa"/>
              <w:bottom w:w="0" w:type="dxa"/>
              <w:right w:w="288" w:type="dxa"/>
            </w:tcMar>
          </w:tcPr>
          <w:p w14:paraId="6EFA6463" w14:textId="34274F2D" w:rsidR="007A17FD" w:rsidRDefault="00DE7E02" w:rsidP="007A17FD">
            <w:pPr>
              <w:pStyle w:val="NoSpacing"/>
            </w:pPr>
            <w:r w:rsidRPr="00EB779E">
              <w:drawing>
                <wp:anchor distT="0" distB="0" distL="114300" distR="114300" simplePos="0" relativeHeight="251700224" behindDoc="0" locked="0" layoutInCell="1" allowOverlap="1" wp14:anchorId="767C9623" wp14:editId="44EBF80D">
                  <wp:simplePos x="0" y="0"/>
                  <wp:positionH relativeFrom="column">
                    <wp:posOffset>-1895426</wp:posOffset>
                  </wp:positionH>
                  <wp:positionV relativeFrom="paragraph">
                    <wp:posOffset>-416560</wp:posOffset>
                  </wp:positionV>
                  <wp:extent cx="5234940" cy="2701925"/>
                  <wp:effectExtent l="0" t="0" r="3810" b="31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34940" cy="2701925"/>
                          </a:xfrm>
                          <a:prstGeom prst="rect">
                            <a:avLst/>
                          </a:prstGeom>
                        </pic:spPr>
                      </pic:pic>
                    </a:graphicData>
                  </a:graphic>
                  <wp14:sizeRelH relativeFrom="page">
                    <wp14:pctWidth>0</wp14:pctWidth>
                  </wp14:sizeRelH>
                  <wp14:sizeRelV relativeFrom="page">
                    <wp14:pctHeight>0</wp14:pctHeight>
                  </wp14:sizeRelV>
                </wp:anchor>
              </w:drawing>
            </w:r>
          </w:p>
        </w:tc>
      </w:tr>
      <w:tr w:rsidR="007A17FD" w14:paraId="28E7602C" w14:textId="77777777" w:rsidTr="00636357">
        <w:trPr>
          <w:gridAfter w:val="1"/>
          <w:wAfter w:w="18" w:type="dxa"/>
          <w:trHeight w:val="3671"/>
        </w:trPr>
        <w:tc>
          <w:tcPr>
            <w:tcW w:w="4314" w:type="dxa"/>
            <w:gridSpan w:val="2"/>
            <w:vMerge/>
            <w:tcBorders>
              <w:left w:val="nil"/>
              <w:bottom w:val="nil"/>
              <w:right w:val="nil"/>
            </w:tcBorders>
            <w:shd w:val="clear" w:color="auto" w:fill="4185DF" w:themeFill="accent1"/>
            <w:tcMar>
              <w:top w:w="144" w:type="dxa"/>
              <w:left w:w="288" w:type="dxa"/>
              <w:bottom w:w="144" w:type="dxa"/>
              <w:right w:w="115" w:type="dxa"/>
            </w:tcMar>
          </w:tcPr>
          <w:p w14:paraId="30AE21F4" w14:textId="77777777" w:rsidR="007A17FD" w:rsidRPr="002255A6" w:rsidRDefault="007A17FD" w:rsidP="005F7F2A">
            <w:pPr>
              <w:pStyle w:val="SmallWhiteArticleTitle"/>
            </w:pPr>
          </w:p>
        </w:tc>
        <w:tc>
          <w:tcPr>
            <w:tcW w:w="2886" w:type="dxa"/>
            <w:vMerge/>
            <w:tcBorders>
              <w:left w:val="nil"/>
              <w:bottom w:val="nil"/>
              <w:right w:val="nil"/>
            </w:tcBorders>
            <w:shd w:val="clear" w:color="auto" w:fill="4185DF" w:themeFill="accent1"/>
            <w:tcMar>
              <w:top w:w="144" w:type="dxa"/>
              <w:left w:w="115" w:type="dxa"/>
              <w:bottom w:w="144" w:type="dxa"/>
              <w:right w:w="115" w:type="dxa"/>
            </w:tcMar>
          </w:tcPr>
          <w:p w14:paraId="2359526D" w14:textId="77777777" w:rsidR="007A17FD" w:rsidRPr="002255A6" w:rsidRDefault="007A17FD" w:rsidP="00BB28CF">
            <w:pPr>
              <w:pStyle w:val="WhiteBodyCopy"/>
            </w:pPr>
          </w:p>
        </w:tc>
        <w:bookmarkStart w:id="0" w:name="_Hlk103981311"/>
        <w:tc>
          <w:tcPr>
            <w:tcW w:w="5742" w:type="dxa"/>
            <w:gridSpan w:val="2"/>
            <w:tcBorders>
              <w:top w:val="nil"/>
              <w:left w:val="nil"/>
              <w:bottom w:val="nil"/>
              <w:right w:val="nil"/>
            </w:tcBorders>
            <w:shd w:val="clear" w:color="auto" w:fill="4185DF" w:themeFill="accent1"/>
            <w:tcMar>
              <w:top w:w="144" w:type="dxa"/>
              <w:left w:w="115" w:type="dxa"/>
              <w:bottom w:w="144" w:type="dxa"/>
              <w:right w:w="288" w:type="dxa"/>
            </w:tcMar>
          </w:tcPr>
          <w:p w14:paraId="34BBEFB2" w14:textId="068ED9F8" w:rsidR="007A17FD" w:rsidRPr="004F2CE7" w:rsidRDefault="008E6704" w:rsidP="004F2CE7">
            <w:pPr>
              <w:pStyle w:val="PhotoCaption"/>
              <w:rPr>
                <w:rStyle w:val="Whitetext"/>
              </w:rPr>
            </w:pPr>
            <w:sdt>
              <w:sdtPr>
                <w:rPr>
                  <w:rStyle w:val="Whitetext"/>
                </w:rPr>
                <w:id w:val="-119454308"/>
                <w:placeholder>
                  <w:docPart w:val="CA85A2DB056A4C93AF9AF34B84B5D6B1"/>
                </w:placeholder>
                <w15:appearance w15:val="hidden"/>
              </w:sdtPr>
              <w:sdtEndPr>
                <w:rPr>
                  <w:rStyle w:val="Whitetext"/>
                </w:rPr>
              </w:sdtEndPr>
              <w:sdtContent>
                <w:r w:rsidR="00EB779E">
                  <w:rPr>
                    <w:rStyle w:val="Whitetext"/>
                  </w:rPr>
                  <w:t>Here are the AUC and ROC we got from computing the code above.</w:t>
                </w:r>
              </w:sdtContent>
            </w:sdt>
            <w:r w:rsidR="007A17FD" w:rsidRPr="004F2CE7">
              <w:rPr>
                <w:rStyle w:val="Whitetext"/>
              </w:rPr>
              <w:t xml:space="preserve"> </w:t>
            </w:r>
            <w:bookmarkEnd w:id="0"/>
          </w:p>
        </w:tc>
      </w:tr>
      <w:tr w:rsidR="009D4DB5" w14:paraId="6347E06D" w14:textId="77777777" w:rsidTr="00680D64">
        <w:trPr>
          <w:gridAfter w:val="1"/>
          <w:wAfter w:w="18" w:type="dxa"/>
          <w:trHeight w:val="576"/>
        </w:trPr>
        <w:tc>
          <w:tcPr>
            <w:tcW w:w="12942" w:type="dxa"/>
            <w:gridSpan w:val="5"/>
            <w:tcBorders>
              <w:top w:val="nil"/>
              <w:left w:val="nil"/>
              <w:bottom w:val="nil"/>
              <w:right w:val="nil"/>
            </w:tcBorders>
            <w:shd w:val="clear" w:color="auto" w:fill="F64668" w:themeFill="accent2"/>
            <w:tcMar>
              <w:top w:w="0" w:type="dxa"/>
              <w:left w:w="288" w:type="dxa"/>
              <w:bottom w:w="0" w:type="dxa"/>
              <w:right w:w="115" w:type="dxa"/>
            </w:tcMar>
            <w:vAlign w:val="center"/>
          </w:tcPr>
          <w:p w14:paraId="4F615006" w14:textId="49D24508" w:rsidR="009D4DB5" w:rsidRPr="001503DB" w:rsidRDefault="007A5FA5" w:rsidP="007A5FA5">
            <w:pPr>
              <w:pStyle w:val="WhitePageNumber"/>
            </w:pPr>
            <w:r>
              <w:t xml:space="preserve">Page </w:t>
            </w:r>
            <w:r w:rsidR="00A520CD">
              <w:t>4</w:t>
            </w:r>
          </w:p>
        </w:tc>
      </w:tr>
    </w:tbl>
    <w:p w14:paraId="5779A52A" w14:textId="77777777" w:rsidR="007E35B0" w:rsidRDefault="007E35B0"/>
    <w:p w14:paraId="70C227DA" w14:textId="77777777" w:rsidR="007A17FD" w:rsidRDefault="007A17FD">
      <w:pPr>
        <w:sectPr w:rsidR="007A17FD" w:rsidSect="00C311CE">
          <w:pgSz w:w="15840" w:h="24480" w:code="3"/>
          <w:pgMar w:top="1008" w:right="1440" w:bottom="0" w:left="1440" w:header="720" w:footer="432" w:gutter="0"/>
          <w:cols w:space="720"/>
          <w:docGrid w:linePitch="360"/>
        </w:sectPr>
      </w:pPr>
    </w:p>
    <w:tbl>
      <w:tblPr>
        <w:tblStyle w:val="TableGrid"/>
        <w:tblW w:w="5000" w:type="pct"/>
        <w:tblLayout w:type="fixed"/>
        <w:tblLook w:val="04A0" w:firstRow="1" w:lastRow="0" w:firstColumn="1" w:lastColumn="0" w:noHBand="0" w:noVBand="1"/>
      </w:tblPr>
      <w:tblGrid>
        <w:gridCol w:w="6480"/>
        <w:gridCol w:w="1080"/>
        <w:gridCol w:w="596"/>
        <w:gridCol w:w="1834"/>
        <w:gridCol w:w="2970"/>
      </w:tblGrid>
      <w:tr w:rsidR="008F5442" w14:paraId="7E7A3472" w14:textId="77777777" w:rsidTr="00C22818">
        <w:trPr>
          <w:trHeight w:val="864"/>
        </w:trPr>
        <w:tc>
          <w:tcPr>
            <w:tcW w:w="7560" w:type="dxa"/>
            <w:gridSpan w:val="2"/>
            <w:tcBorders>
              <w:top w:val="nil"/>
              <w:left w:val="nil"/>
              <w:bottom w:val="nil"/>
              <w:right w:val="nil"/>
            </w:tcBorders>
            <w:shd w:val="clear" w:color="auto" w:fill="F64668" w:themeFill="accent2"/>
            <w:tcMar>
              <w:left w:w="0" w:type="dxa"/>
              <w:right w:w="0" w:type="dxa"/>
            </w:tcMar>
            <w:vAlign w:val="center"/>
          </w:tcPr>
          <w:p w14:paraId="637FD01A" w14:textId="75320632" w:rsidR="008F5442" w:rsidRDefault="008E6704" w:rsidP="008F5442">
            <w:pPr>
              <w:pStyle w:val="HeaderSmallText"/>
            </w:pPr>
            <w:sdt>
              <w:sdtPr>
                <w:id w:val="1475477235"/>
                <w:placeholder>
                  <w:docPart w:val="23E74EE9A9F74A439074F609EAA4FF53"/>
                </w:placeholder>
                <w15:appearance w15:val="hidden"/>
              </w:sdtPr>
              <w:sdtEndPr/>
              <w:sdtContent>
                <w:r w:rsidR="003E7EED">
                  <w:t>Jessica Lim 31954081</w:t>
                </w:r>
              </w:sdtContent>
            </w:sdt>
            <w:r w:rsidR="008F5442" w:rsidRPr="00554FC5">
              <w:t xml:space="preserve"> </w:t>
            </w:r>
          </w:p>
        </w:tc>
        <w:tc>
          <w:tcPr>
            <w:tcW w:w="2430" w:type="dxa"/>
            <w:gridSpan w:val="2"/>
            <w:tcBorders>
              <w:top w:val="nil"/>
              <w:left w:val="nil"/>
              <w:bottom w:val="nil"/>
              <w:right w:val="nil"/>
            </w:tcBorders>
            <w:shd w:val="clear" w:color="auto" w:fill="F64668" w:themeFill="accent2"/>
            <w:vAlign w:val="center"/>
          </w:tcPr>
          <w:p w14:paraId="395F63AA" w14:textId="7C324C53" w:rsidR="008F5442" w:rsidRDefault="008E6704" w:rsidP="008F5442">
            <w:pPr>
              <w:pStyle w:val="HeaderNewspaperName"/>
            </w:pPr>
            <w:sdt>
              <w:sdtPr>
                <w:id w:val="323086413"/>
                <w:placeholder>
                  <w:docPart w:val="EBB98C0B63604A3EAC5D31D3229B4C2A"/>
                </w:placeholder>
                <w15:appearance w15:val="hidden"/>
              </w:sdtPr>
              <w:sdtEndPr/>
              <w:sdtContent>
                <w:r w:rsidR="003E7EED">
                  <w:t>FIT3152</w:t>
                </w:r>
              </w:sdtContent>
            </w:sdt>
            <w:r w:rsidR="008F5442" w:rsidRPr="00554FC5">
              <w:t xml:space="preserve"> </w:t>
            </w:r>
          </w:p>
        </w:tc>
        <w:tc>
          <w:tcPr>
            <w:tcW w:w="2970" w:type="dxa"/>
            <w:tcBorders>
              <w:top w:val="nil"/>
              <w:left w:val="nil"/>
              <w:bottom w:val="nil"/>
              <w:right w:val="nil"/>
            </w:tcBorders>
            <w:shd w:val="clear" w:color="auto" w:fill="F64668" w:themeFill="accent2"/>
            <w:vAlign w:val="center"/>
          </w:tcPr>
          <w:p w14:paraId="1B7F5204" w14:textId="4AD2BFF5" w:rsidR="008F5442" w:rsidRDefault="008E6704" w:rsidP="008F5442">
            <w:pPr>
              <w:pStyle w:val="HeaderSmallText"/>
            </w:pPr>
            <w:sdt>
              <w:sdtPr>
                <w:id w:val="1185397262"/>
                <w:placeholder>
                  <w:docPart w:val="D0938D701BD44F23BB1F773DE4E62001"/>
                </w:placeholder>
                <w15:appearance w15:val="hidden"/>
              </w:sdtPr>
              <w:sdtEndPr/>
              <w:sdtContent>
                <w:r w:rsidR="003E7EED">
                  <w:t>Assignment 2</w:t>
                </w:r>
              </w:sdtContent>
            </w:sdt>
            <w:r w:rsidR="008F5442">
              <w:t xml:space="preserve"> </w:t>
            </w:r>
          </w:p>
        </w:tc>
      </w:tr>
      <w:tr w:rsidR="0015690B" w14:paraId="408F3CAA" w14:textId="77777777" w:rsidTr="00862486">
        <w:trPr>
          <w:trHeight w:val="8586"/>
        </w:trPr>
        <w:tc>
          <w:tcPr>
            <w:tcW w:w="12960" w:type="dxa"/>
            <w:gridSpan w:val="5"/>
            <w:tcBorders>
              <w:top w:val="nil"/>
              <w:left w:val="nil"/>
              <w:bottom w:val="nil"/>
              <w:right w:val="nil"/>
            </w:tcBorders>
            <w:tcMar>
              <w:left w:w="0" w:type="dxa"/>
              <w:right w:w="0" w:type="dxa"/>
            </w:tcMar>
          </w:tcPr>
          <w:p w14:paraId="7B2632A3" w14:textId="6C4A7552" w:rsidR="0015690B" w:rsidRDefault="003E7EED" w:rsidP="00536918">
            <w:pPr>
              <w:pStyle w:val="NoSpacing"/>
              <w:rPr>
                <w:noProof/>
                <w:sz w:val="24"/>
                <w:szCs w:val="24"/>
              </w:rPr>
            </w:pPr>
            <w:r w:rsidRPr="003E7EED">
              <w:rPr>
                <w:rFonts w:eastAsia="Baskerville Old Face"/>
                <w:noProof/>
              </w:rPr>
              <w:drawing>
                <wp:inline distT="0" distB="0" distL="0" distR="0" wp14:anchorId="3CA608F0" wp14:editId="1CCF1A21">
                  <wp:extent cx="3054292" cy="1295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6477" cy="1304809"/>
                          </a:xfrm>
                          <a:prstGeom prst="rect">
                            <a:avLst/>
                          </a:prstGeom>
                        </pic:spPr>
                      </pic:pic>
                    </a:graphicData>
                  </a:graphic>
                </wp:inline>
              </w:drawing>
            </w:r>
            <w:r>
              <w:t xml:space="preserve"> </w:t>
            </w:r>
            <w:sdt>
              <w:sdtPr>
                <w:id w:val="1545340042"/>
                <w:placeholder>
                  <w:docPart w:val="24144E20CFFD4E3DA1D7546574E65055"/>
                </w:placeholder>
                <w15:appearance w15:val="hidden"/>
              </w:sdtPr>
              <w:sdtContent>
                <w:r>
                  <w:t>This is the comparation with AUC  and The normal predictions</w:t>
                </w:r>
              </w:sdtContent>
            </w:sdt>
          </w:p>
          <w:p w14:paraId="313B072E" w14:textId="7CD5FD55" w:rsidR="003E7EED" w:rsidRPr="00AE030C" w:rsidRDefault="003E7EED" w:rsidP="00536918">
            <w:pPr>
              <w:pStyle w:val="NoSpacing"/>
              <w:rPr>
                <w:noProof/>
                <w:sz w:val="24"/>
                <w:szCs w:val="24"/>
              </w:rPr>
            </w:pPr>
            <w:r w:rsidRPr="003E7EED">
              <w:rPr>
                <w:noProof/>
                <w:sz w:val="24"/>
                <w:szCs w:val="24"/>
              </w:rPr>
              <w:drawing>
                <wp:inline distT="0" distB="0" distL="0" distR="0" wp14:anchorId="38648DCE" wp14:editId="4257666C">
                  <wp:extent cx="7674429" cy="5242097"/>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683712" cy="5248438"/>
                          </a:xfrm>
                          <a:prstGeom prst="rect">
                            <a:avLst/>
                          </a:prstGeom>
                        </pic:spPr>
                      </pic:pic>
                    </a:graphicData>
                  </a:graphic>
                </wp:inline>
              </w:drawing>
            </w:r>
          </w:p>
        </w:tc>
      </w:tr>
      <w:tr w:rsidR="00765AE5" w14:paraId="59864063" w14:textId="77777777" w:rsidTr="00862486">
        <w:trPr>
          <w:trHeight w:val="477"/>
        </w:trPr>
        <w:tc>
          <w:tcPr>
            <w:tcW w:w="12960" w:type="dxa"/>
            <w:gridSpan w:val="5"/>
            <w:tcBorders>
              <w:top w:val="nil"/>
              <w:left w:val="nil"/>
              <w:bottom w:val="nil"/>
              <w:right w:val="nil"/>
            </w:tcBorders>
            <w:vAlign w:val="center"/>
          </w:tcPr>
          <w:p w14:paraId="52170E23" w14:textId="374F693F" w:rsidR="00765AE5" w:rsidRDefault="008E6704" w:rsidP="007D5FB7">
            <w:pPr>
              <w:pStyle w:val="PhotoCaption"/>
            </w:pPr>
            <w:sdt>
              <w:sdtPr>
                <w:id w:val="-867674115"/>
                <w:placeholder>
                  <w:docPart w:val="C5EAACD62BD44CD1884041798ED03971"/>
                </w:placeholder>
                <w15:appearance w15:val="hidden"/>
              </w:sdtPr>
              <w:sdtEndPr/>
              <w:sdtContent>
                <w:r w:rsidR="003E7EED">
                  <w:t>This are all the variables used and its level of importances</w:t>
                </w:r>
              </w:sdtContent>
            </w:sdt>
            <w:r w:rsidR="00536918">
              <w:t xml:space="preserve"> </w:t>
            </w:r>
          </w:p>
        </w:tc>
      </w:tr>
      <w:tr w:rsidR="0030006A" w:rsidRPr="00862486" w14:paraId="37F66258" w14:textId="77777777" w:rsidTr="00680D64">
        <w:trPr>
          <w:trHeight w:val="20"/>
        </w:trPr>
        <w:tc>
          <w:tcPr>
            <w:tcW w:w="12960" w:type="dxa"/>
            <w:gridSpan w:val="5"/>
            <w:tcBorders>
              <w:top w:val="nil"/>
              <w:left w:val="nil"/>
              <w:bottom w:val="nil"/>
              <w:right w:val="nil"/>
            </w:tcBorders>
            <w:tcMar>
              <w:left w:w="115" w:type="dxa"/>
              <w:right w:w="115" w:type="dxa"/>
            </w:tcMar>
            <w:vAlign w:val="center"/>
          </w:tcPr>
          <w:p w14:paraId="0E60F07B" w14:textId="77777777" w:rsidR="0030006A" w:rsidRPr="00862486" w:rsidRDefault="0030006A" w:rsidP="0030006A">
            <w:pPr>
              <w:pStyle w:val="NoSpacing"/>
              <w:rPr>
                <w:sz w:val="12"/>
                <w:szCs w:val="12"/>
              </w:rPr>
            </w:pPr>
          </w:p>
        </w:tc>
      </w:tr>
      <w:tr w:rsidR="0024196D" w14:paraId="4E4F0A12" w14:textId="77777777" w:rsidTr="00680D64">
        <w:trPr>
          <w:trHeight w:val="2160"/>
        </w:trPr>
        <w:tc>
          <w:tcPr>
            <w:tcW w:w="6480" w:type="dxa"/>
            <w:tcBorders>
              <w:top w:val="nil"/>
              <w:left w:val="nil"/>
              <w:bottom w:val="nil"/>
              <w:right w:val="nil"/>
            </w:tcBorders>
            <w:tcMar>
              <w:top w:w="0" w:type="dxa"/>
              <w:left w:w="115" w:type="dxa"/>
              <w:bottom w:w="0" w:type="dxa"/>
              <w:right w:w="115" w:type="dxa"/>
            </w:tcMar>
          </w:tcPr>
          <w:p w14:paraId="46CFCA6C" w14:textId="0318812C" w:rsidR="003E7EED" w:rsidRPr="003E7EED" w:rsidRDefault="003E7EED" w:rsidP="003E7EED">
            <w:pPr>
              <w:spacing w:after="160" w:line="259" w:lineRule="auto"/>
              <w:rPr>
                <w:rFonts w:asciiTheme="majorHAnsi" w:hAnsiTheme="majorHAnsi"/>
                <w:sz w:val="48"/>
                <w:szCs w:val="48"/>
              </w:rPr>
            </w:pPr>
            <w:r>
              <w:rPr>
                <w:rFonts w:asciiTheme="majorHAnsi" w:hAnsiTheme="majorHAnsi"/>
                <w:sz w:val="48"/>
                <w:szCs w:val="48"/>
              </w:rPr>
              <w:t xml:space="preserve">7. </w:t>
            </w:r>
            <w:r w:rsidRPr="003E7EED">
              <w:rPr>
                <w:rFonts w:asciiTheme="majorHAnsi" w:hAnsiTheme="majorHAnsi"/>
                <w:sz w:val="48"/>
                <w:szCs w:val="48"/>
              </w:rPr>
              <w:t xml:space="preserve">Create a table comparing the results in parts 5 and 6 for all classifiers. Is there a single “best” classifier? (1 Mark) </w:t>
            </w:r>
          </w:p>
          <w:p w14:paraId="34D1AFE1" w14:textId="56BB52D7" w:rsidR="00BA6AD0" w:rsidRPr="00156683" w:rsidRDefault="003E7EED" w:rsidP="003E7EED">
            <w:pPr>
              <w:pStyle w:val="AuthorName"/>
              <w:rPr>
                <w:sz w:val="44"/>
                <w:szCs w:val="44"/>
              </w:rPr>
            </w:pPr>
            <w:r w:rsidRPr="00C22818">
              <w:rPr>
                <w:sz w:val="44"/>
                <w:szCs w:val="44"/>
              </w:rPr>
              <w:t xml:space="preserve"> </w:t>
            </w:r>
            <w:sdt>
              <w:sdtPr>
                <w:rPr>
                  <w:sz w:val="40"/>
                  <w:szCs w:val="40"/>
                </w:rPr>
                <w:id w:val="-429968878"/>
                <w:placeholder>
                  <w:docPart w:val="13CF185762AB44D3A648BB5F6ED15F95"/>
                </w:placeholder>
                <w15:appearance w15:val="hidden"/>
              </w:sdtPr>
              <w:sdtEndPr/>
              <w:sdtContent>
                <w:r w:rsidR="00156683" w:rsidRPr="00C22818">
                  <w:rPr>
                    <w:sz w:val="40"/>
                    <w:szCs w:val="40"/>
                  </w:rPr>
                  <w:t xml:space="preserve">8. </w:t>
                </w:r>
                <w:r w:rsidR="00547316" w:rsidRPr="00C22818">
                  <w:rPr>
                    <w:sz w:val="40"/>
                    <w:szCs w:val="40"/>
                  </w:rPr>
                  <w:t>Examining each of the models, determine the most important variables in predicting whether it will be warmer tomorrow or not. Which variables could be omitted from the data with very little effect on performance? Give reasons. (2 Marks)</w:t>
                </w:r>
              </w:sdtContent>
            </w:sdt>
            <w:r w:rsidR="00BA6AD0" w:rsidRPr="00156683">
              <w:rPr>
                <w:sz w:val="44"/>
                <w:szCs w:val="44"/>
              </w:rPr>
              <w:t xml:space="preserve"> </w:t>
            </w:r>
          </w:p>
          <w:p w14:paraId="6B550D0C" w14:textId="77777777" w:rsidR="0024196D" w:rsidRPr="00156683" w:rsidRDefault="0024196D" w:rsidP="002A630D">
            <w:pPr>
              <w:pStyle w:val="NoSpacing"/>
              <w:rPr>
                <w:sz w:val="32"/>
                <w:szCs w:val="32"/>
              </w:rPr>
            </w:pPr>
          </w:p>
          <w:p w14:paraId="63BDA768" w14:textId="00A100A3" w:rsidR="0024196D" w:rsidRPr="0024196D" w:rsidRDefault="009955EE" w:rsidP="00536918">
            <w:r>
              <w:rPr>
                <w:noProof/>
              </w:rPr>
              <mc:AlternateContent>
                <mc:Choice Requires="wps">
                  <w:drawing>
                    <wp:anchor distT="0" distB="0" distL="114300" distR="114300" simplePos="0" relativeHeight="251709440" behindDoc="0" locked="0" layoutInCell="1" allowOverlap="1" wp14:anchorId="7E87F15F" wp14:editId="22C1348C">
                      <wp:simplePos x="0" y="0"/>
                      <wp:positionH relativeFrom="column">
                        <wp:posOffset>0</wp:posOffset>
                      </wp:positionH>
                      <wp:positionV relativeFrom="paragraph">
                        <wp:posOffset>-6350</wp:posOffset>
                      </wp:positionV>
                      <wp:extent cx="8340725" cy="327660"/>
                      <wp:effectExtent l="0" t="0" r="3175" b="0"/>
                      <wp:wrapNone/>
                      <wp:docPr id="41" name="Rectangle 4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flipV="1">
                                <a:off x="0" y="0"/>
                                <a:ext cx="8340725" cy="3276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45DDA3" w14:textId="77777777" w:rsidR="009955EE" w:rsidRDefault="009955EE" w:rsidP="009955EE">
                                  <w:pPr>
                                    <w:jc w:val="center"/>
                                  </w:pPr>
                                  <w:r>
                                    <w:t>Page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87F15F" id="Rectangle 41" o:spid="_x0000_s1031" alt="&quot;&quot;" style="position:absolute;margin-left:0;margin-top:-.5pt;width:656.75pt;height:25.8pt;rotation:180;flip:y;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" fillcolor="#f64668 [3205]" stroked="f" strokeweight="1pt">
                      <v:textbox>
                        <w:txbxContent>
                          <w:p w14:paraId="7A45DDA3" w14:textId="77777777" w:rsidR="009955EE" w:rsidRDefault="009955EE" w:rsidP="009955EE">
                            <w:pPr>
                              <w:jc w:val="center"/>
                            </w:pPr>
                            <w:r>
                              <w:t>Page 5</w:t>
                            </w:r>
                          </w:p>
                        </w:txbxContent>
                      </v:textbox>
                    </v:rect>
                  </w:pict>
                </mc:Fallback>
              </mc:AlternateContent>
            </w:r>
          </w:p>
        </w:tc>
        <w:sdt>
          <w:sdtPr>
            <w:rPr>
              <w:sz w:val="32"/>
              <w:szCs w:val="32"/>
            </w:rPr>
            <w:id w:val="-1931721481"/>
            <w:placeholder>
              <w:docPart w:val="230E3A8553C3444AA867152D41D75133"/>
            </w:placeholder>
            <w15:appearance w15:val="hidden"/>
          </w:sdtPr>
          <w:sdtEndPr/>
          <w:sdtContent>
            <w:tc>
              <w:tcPr>
                <w:tcW w:w="6480" w:type="dxa"/>
                <w:gridSpan w:val="4"/>
                <w:tcBorders>
                  <w:top w:val="nil"/>
                  <w:left w:val="nil"/>
                  <w:bottom w:val="nil"/>
                  <w:right w:val="nil"/>
                </w:tcBorders>
                <w:tcMar>
                  <w:bottom w:w="0" w:type="dxa"/>
                </w:tcMar>
              </w:tcPr>
              <w:p w14:paraId="4ACD5695" w14:textId="678FD6E8" w:rsidR="00156683" w:rsidRDefault="003E7EED" w:rsidP="003E7EED">
                <w:pPr>
                  <w:rPr>
                    <w:sz w:val="32"/>
                    <w:szCs w:val="32"/>
                  </w:rPr>
                </w:pPr>
                <w:r w:rsidRPr="00547316">
                  <w:rPr>
                    <w:sz w:val="32"/>
                    <w:szCs w:val="32"/>
                  </w:rPr>
                  <w:t xml:space="preserve">From what we can see with the </w:t>
                </w:r>
                <w:r w:rsidR="00547316" w:rsidRPr="00547316">
                  <w:rPr>
                    <w:sz w:val="32"/>
                    <w:szCs w:val="32"/>
                  </w:rPr>
                  <w:t>top left image it shows that without AUC Decision</w:t>
                </w:r>
                <w:r w:rsidR="009B6DA8">
                  <w:rPr>
                    <w:sz w:val="32"/>
                    <w:szCs w:val="32"/>
                  </w:rPr>
                  <w:t xml:space="preserve"> tree</w:t>
                </w:r>
                <w:r w:rsidR="00547316" w:rsidRPr="00547316">
                  <w:rPr>
                    <w:sz w:val="32"/>
                    <w:szCs w:val="32"/>
                  </w:rPr>
                  <w:t xml:space="preserve"> should be the </w:t>
                </w:r>
                <w:r w:rsidR="009B6DA8">
                  <w:rPr>
                    <w:sz w:val="32"/>
                    <w:szCs w:val="32"/>
                  </w:rPr>
                  <w:t>best</w:t>
                </w:r>
                <w:r w:rsidR="00547316" w:rsidRPr="00547316">
                  <w:rPr>
                    <w:sz w:val="32"/>
                    <w:szCs w:val="32"/>
                  </w:rPr>
                  <w:t xml:space="preserve"> but random forest </w:t>
                </w:r>
                <w:r w:rsidR="009B6DA8">
                  <w:rPr>
                    <w:sz w:val="32"/>
                    <w:szCs w:val="32"/>
                  </w:rPr>
                  <w:t>which has</w:t>
                </w:r>
                <w:r w:rsidR="00547316" w:rsidRPr="00547316">
                  <w:rPr>
                    <w:sz w:val="32"/>
                    <w:szCs w:val="32"/>
                  </w:rPr>
                  <w:t xml:space="preserve"> </w:t>
                </w:r>
                <w:r w:rsidR="009B6DA8">
                  <w:rPr>
                    <w:sz w:val="32"/>
                    <w:szCs w:val="32"/>
                  </w:rPr>
                  <w:t>an</w:t>
                </w:r>
                <w:r w:rsidR="00547316" w:rsidRPr="00547316">
                  <w:rPr>
                    <w:sz w:val="32"/>
                    <w:szCs w:val="32"/>
                  </w:rPr>
                  <w:t xml:space="preserve"> initial accuracy</w:t>
                </w:r>
                <w:r w:rsidR="009B6DA8">
                  <w:rPr>
                    <w:sz w:val="32"/>
                    <w:szCs w:val="32"/>
                  </w:rPr>
                  <w:t xml:space="preserve"> of</w:t>
                </w:r>
                <w:r w:rsidR="00547316" w:rsidRPr="00547316">
                  <w:rPr>
                    <w:sz w:val="32"/>
                    <w:szCs w:val="32"/>
                  </w:rPr>
                  <w:t xml:space="preserve"> 0.6722 and AUC 0.7518. And this is followed by the decision tree which has the initial highest which 0.6889 and have AUC for 0.7311. </w:t>
                </w:r>
                <w:r w:rsidR="00547316">
                  <w:rPr>
                    <w:sz w:val="32"/>
                    <w:szCs w:val="32"/>
                  </w:rPr>
                  <w:t>So</w:t>
                </w:r>
                <w:r w:rsidR="009B6DA8">
                  <w:rPr>
                    <w:sz w:val="32"/>
                    <w:szCs w:val="32"/>
                  </w:rPr>
                  <w:t>,</w:t>
                </w:r>
                <w:r w:rsidR="00547316">
                  <w:rPr>
                    <w:sz w:val="32"/>
                    <w:szCs w:val="32"/>
                  </w:rPr>
                  <w:t xml:space="preserve"> it is safe to say the random forest is the best classifiers.</w:t>
                </w:r>
              </w:p>
              <w:p w14:paraId="7FA3DD1E" w14:textId="64A7E9C5" w:rsidR="00C22818" w:rsidRDefault="00C22818" w:rsidP="003E7EED">
                <w:pPr>
                  <w:rPr>
                    <w:sz w:val="32"/>
                    <w:szCs w:val="32"/>
                  </w:rPr>
                </w:pPr>
              </w:p>
              <w:p w14:paraId="18C0253A" w14:textId="77777777" w:rsidR="00C22818" w:rsidRDefault="00C22818" w:rsidP="003E7EED">
                <w:pPr>
                  <w:rPr>
                    <w:sz w:val="32"/>
                    <w:szCs w:val="32"/>
                  </w:rPr>
                </w:pPr>
              </w:p>
              <w:p w14:paraId="4DECCBE0" w14:textId="75303CAC" w:rsidR="00156683" w:rsidRDefault="00666B1A" w:rsidP="003E7EED">
                <w:pPr>
                  <w:rPr>
                    <w:sz w:val="32"/>
                    <w:szCs w:val="32"/>
                  </w:rPr>
                </w:pPr>
                <w:sdt>
                  <w:sdtPr>
                    <w:id w:val="-1512984787"/>
                    <w:placeholder>
                      <w:docPart w:val="037065B0636446D5986874A06A40F9FE"/>
                    </w:placeholder>
                    <w15:appearance w15:val="hidden"/>
                  </w:sdtPr>
                  <w:sdtContent>
                    <w:r w:rsidR="00FD79F6">
                      <w:t>(</w:t>
                    </w:r>
                    <w:r>
                      <w:t>Importace list shown above</w:t>
                    </w:r>
                    <w:r w:rsidR="00FD79F6">
                      <w:t>)</w:t>
                    </w:r>
                  </w:sdtContent>
                </w:sdt>
              </w:p>
              <w:p w14:paraId="3DB2205F" w14:textId="392EB402" w:rsidR="00156683" w:rsidRDefault="00156683" w:rsidP="003E7EED">
                <w:pPr>
                  <w:rPr>
                    <w:sz w:val="32"/>
                    <w:szCs w:val="32"/>
                  </w:rPr>
                </w:pPr>
                <w:r>
                  <w:rPr>
                    <w:sz w:val="32"/>
                    <w:szCs w:val="32"/>
                  </w:rPr>
                  <w:t xml:space="preserve">After examining of each of the important variables I notice that if we use Decision Tree we can notice that they chose their own variable so no need to omit and for Bagging it were Rainfall and Cloud3pm and Boost is Cloud3pm and Rainfall. Because those don’t even contribute by not having above 0.0 result. </w:t>
                </w:r>
                <w:r w:rsidR="009B6DA8">
                  <w:rPr>
                    <w:sz w:val="32"/>
                    <w:szCs w:val="32"/>
                  </w:rPr>
                  <w:t xml:space="preserve">So we should consider omitting Rainfall and Windspeed3pm if we choose bagging an omit Cloud3Pm and Rainfall if we use boost. </w:t>
                </w:r>
              </w:p>
              <w:p w14:paraId="12E4F1BD" w14:textId="77777777" w:rsidR="00C22818" w:rsidRDefault="00C22818" w:rsidP="003E7EED">
                <w:pPr>
                  <w:rPr>
                    <w:sz w:val="32"/>
                    <w:szCs w:val="32"/>
                  </w:rPr>
                </w:pPr>
              </w:p>
              <w:p w14:paraId="65357179" w14:textId="08B90B3D" w:rsidR="004963AF" w:rsidRPr="00547316" w:rsidRDefault="00156683" w:rsidP="003E7EED">
                <w:pPr>
                  <w:rPr>
                    <w:sz w:val="32"/>
                    <w:szCs w:val="32"/>
                  </w:rPr>
                </w:pPr>
                <w:r>
                  <w:rPr>
                    <w:sz w:val="32"/>
                    <w:szCs w:val="32"/>
                  </w:rPr>
                  <w:t xml:space="preserve"> </w:t>
                </w:r>
              </w:p>
            </w:tc>
          </w:sdtContent>
        </w:sdt>
      </w:tr>
      <w:tr w:rsidR="00A219BC" w14:paraId="570D66DE" w14:textId="77777777" w:rsidTr="00666B1A">
        <w:trPr>
          <w:trHeight w:val="3888"/>
        </w:trPr>
        <w:sdt>
          <w:sdtPr>
            <w:id w:val="-1732773171"/>
            <w:placeholder>
              <w:docPart w:val="597004E290794E2B85B1232E992BB30A"/>
            </w:placeholder>
            <w15:appearance w15:val="hidden"/>
          </w:sdtPr>
          <w:sdtEndPr/>
          <w:sdtContent>
            <w:tc>
              <w:tcPr>
                <w:tcW w:w="7560" w:type="dxa"/>
                <w:gridSpan w:val="2"/>
                <w:tcBorders>
                  <w:top w:val="nil"/>
                  <w:left w:val="nil"/>
                  <w:bottom w:val="nil"/>
                  <w:right w:val="nil"/>
                </w:tcBorders>
                <w:tcMar>
                  <w:left w:w="115" w:type="dxa"/>
                  <w:right w:w="288" w:type="dxa"/>
                </w:tcMar>
              </w:tcPr>
              <w:sdt>
                <w:sdtPr>
                  <w:rPr>
                    <w:sz w:val="44"/>
                    <w:szCs w:val="44"/>
                  </w:rPr>
                  <w:id w:val="-1015768880"/>
                  <w:placeholder>
                    <w:docPart w:val="13FAF58905674BD9BA07FE1B21C4F5E4"/>
                  </w:placeholder>
                  <w15:appearance w15:val="hidden"/>
                </w:sdtPr>
                <w:sdtContent>
                  <w:p w14:paraId="10E118FE" w14:textId="77777777" w:rsidR="00666B1A" w:rsidRDefault="00666B1A" w:rsidP="00666B1A">
                    <w:pPr>
                      <w:rPr>
                        <w:rFonts w:asciiTheme="majorHAnsi" w:hAnsiTheme="majorHAnsi"/>
                        <w:sz w:val="48"/>
                        <w:szCs w:val="48"/>
                      </w:rPr>
                    </w:pPr>
                    <w:r>
                      <w:rPr>
                        <w:sz w:val="44"/>
                        <w:szCs w:val="44"/>
                      </w:rPr>
                      <w:t xml:space="preserve">9. </w:t>
                    </w:r>
                    <w:r w:rsidRPr="00666B1A">
                      <w:rPr>
                        <w:rFonts w:asciiTheme="majorHAnsi" w:hAnsiTheme="majorHAnsi"/>
                        <w:sz w:val="48"/>
                        <w:szCs w:val="48"/>
                      </w:rPr>
                      <w:t>Starting with one of the classifiers you created in Part 4, create a classifier that is simple enough for a person to be able to classify whether it will be warmer tomorrow or not by hand. Describe your model, either with a diagram or written explanation. How well does your model perform, and how does it compare to those in Part 4? What factors were important in your decision? State why you chose the attributes you used.  (2 Marks)</w:t>
                    </w:r>
                  </w:p>
                  <w:p w14:paraId="0A421931" w14:textId="072D35C6" w:rsidR="00537346" w:rsidRPr="00536918" w:rsidRDefault="00F9047B" w:rsidP="00666B1A">
                    <w:r w:rsidRPr="00FD79F6">
                      <w:drawing>
                        <wp:anchor distT="0" distB="0" distL="114300" distR="114300" simplePos="0" relativeHeight="251705344" behindDoc="0" locked="0" layoutInCell="1" allowOverlap="1" wp14:anchorId="1BE20A48" wp14:editId="0EE720C9">
                          <wp:simplePos x="0" y="0"/>
                          <wp:positionH relativeFrom="column">
                            <wp:posOffset>-78831</wp:posOffset>
                          </wp:positionH>
                          <wp:positionV relativeFrom="paragraph">
                            <wp:posOffset>4738280</wp:posOffset>
                          </wp:positionV>
                          <wp:extent cx="4408714" cy="1339408"/>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08714" cy="1339408"/>
                                  </a:xfrm>
                                  <a:prstGeom prst="rect">
                                    <a:avLst/>
                                  </a:prstGeom>
                                </pic:spPr>
                              </pic:pic>
                            </a:graphicData>
                          </a:graphic>
                          <wp14:sizeRelH relativeFrom="page">
                            <wp14:pctWidth>0</wp14:pctWidth>
                          </wp14:sizeRelH>
                          <wp14:sizeRelV relativeFrom="page">
                            <wp14:pctHeight>0</wp14:pctHeight>
                          </wp14:sizeRelV>
                        </wp:anchor>
                      </w:drawing>
                    </w:r>
                    <w:r w:rsidR="00666B1A" w:rsidRPr="00666B1A">
                      <w:drawing>
                        <wp:inline distT="0" distB="0" distL="0" distR="0" wp14:anchorId="78867B99" wp14:editId="5A409ECE">
                          <wp:extent cx="4544695" cy="435038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4695" cy="4350385"/>
                                  </a:xfrm>
                                  <a:prstGeom prst="rect">
                                    <a:avLst/>
                                  </a:prstGeom>
                                </pic:spPr>
                              </pic:pic>
                            </a:graphicData>
                          </a:graphic>
                        </wp:inline>
                      </w:drawing>
                    </w:r>
                  </w:p>
                </w:sdtContent>
              </w:sdt>
            </w:tc>
          </w:sdtContent>
        </w:sdt>
        <w:tc>
          <w:tcPr>
            <w:tcW w:w="596" w:type="dxa"/>
            <w:tcBorders>
              <w:top w:val="nil"/>
              <w:left w:val="nil"/>
              <w:bottom w:val="nil"/>
              <w:right w:val="nil"/>
            </w:tcBorders>
            <w:shd w:val="clear" w:color="auto" w:fill="4185DF" w:themeFill="accent1"/>
            <w:tcMar>
              <w:top w:w="0" w:type="dxa"/>
              <w:left w:w="288" w:type="dxa"/>
              <w:bottom w:w="0" w:type="dxa"/>
              <w:right w:w="288" w:type="dxa"/>
            </w:tcMar>
            <w:vAlign w:val="center"/>
          </w:tcPr>
          <w:p w14:paraId="24CD1B09" w14:textId="6F3E31D5" w:rsidR="00A47476" w:rsidRPr="008D5F52" w:rsidRDefault="008E6704" w:rsidP="008D5F52">
            <w:pPr>
              <w:pStyle w:val="PullQuote"/>
            </w:pPr>
            <w:sdt>
              <w:sdtPr>
                <w:id w:val="-1110591713"/>
                <w:placeholder>
                  <w:docPart w:val="A17FF8EF5CFD4E5390E73ACE5513052C"/>
                </w:placeholder>
                <w15:appearance w15:val="hidden"/>
              </w:sdtPr>
              <w:sdtEndPr/>
              <w:sdtContent>
                <w:r w:rsidR="00666B1A">
                  <w:t>-</w:t>
                </w:r>
              </w:sdtContent>
            </w:sdt>
            <w:r w:rsidR="008D5F52" w:rsidRPr="008D5F52">
              <w:t xml:space="preserve"> </w:t>
            </w:r>
          </w:p>
        </w:tc>
        <w:sdt>
          <w:sdtPr>
            <w:id w:val="859787796"/>
            <w:placeholder>
              <w:docPart w:val="A7259867236D40D683B906825CC1AA1C"/>
            </w:placeholder>
            <w15:appearance w15:val="hidden"/>
          </w:sdtPr>
          <w:sdtEndPr/>
          <w:sdtContent>
            <w:tc>
              <w:tcPr>
                <w:tcW w:w="4804" w:type="dxa"/>
                <w:gridSpan w:val="2"/>
                <w:tcBorders>
                  <w:top w:val="nil"/>
                  <w:left w:val="nil"/>
                  <w:bottom w:val="nil"/>
                  <w:right w:val="nil"/>
                </w:tcBorders>
                <w:tcMar>
                  <w:left w:w="288" w:type="dxa"/>
                  <w:right w:w="115" w:type="dxa"/>
                </w:tcMar>
              </w:tcPr>
              <w:p w14:paraId="453345DE" w14:textId="002E05CC" w:rsidR="00FD79F6" w:rsidRDefault="00FD79F6" w:rsidP="00666B1A">
                <w:pPr>
                  <w:rPr>
                    <w:sz w:val="28"/>
                    <w:szCs w:val="28"/>
                  </w:rPr>
                </w:pPr>
                <w:r>
                  <w:rPr>
                    <w:sz w:val="28"/>
                    <w:szCs w:val="28"/>
                  </w:rPr>
                  <w:t>Because we need to create a model that is enough for a person to classify easily, I chose to use the decision tree which we can see below I use the top 3 variable and it does quite well.</w:t>
                </w:r>
              </w:p>
              <w:p w14:paraId="03E2EEA0" w14:textId="4FBC8A91" w:rsidR="00FD79F6" w:rsidRDefault="00FD79F6" w:rsidP="00666B1A">
                <w:pPr>
                  <w:rPr>
                    <w:sz w:val="28"/>
                    <w:szCs w:val="28"/>
                  </w:rPr>
                </w:pPr>
                <w:r>
                  <w:rPr>
                    <w:sz w:val="28"/>
                    <w:szCs w:val="28"/>
                  </w:rPr>
                  <w:t>The most important factor of this decision is the simple and easy and its result is not bad with its 62.78% accuracy after pruning in which I use for the next number also.</w:t>
                </w:r>
                <w:r w:rsidR="00B34DBF">
                  <w:rPr>
                    <w:sz w:val="28"/>
                    <w:szCs w:val="28"/>
                  </w:rPr>
                  <w:t xml:space="preserve"> Also following the previous number, I chose to exclude the dates but reuse all as decision tree pruned and chose the variable.</w:t>
                </w:r>
              </w:p>
              <w:p w14:paraId="0F1CAE5A" w14:textId="54416249" w:rsidR="009B6DA8" w:rsidRDefault="009B6DA8" w:rsidP="00666B1A">
                <w:pPr>
                  <w:rPr>
                    <w:sz w:val="28"/>
                    <w:szCs w:val="28"/>
                  </w:rPr>
                </w:pPr>
                <w:r>
                  <w:rPr>
                    <w:sz w:val="28"/>
                    <w:szCs w:val="28"/>
                  </w:rPr>
                  <w:t xml:space="preserve">As explained earlier decision tree is a simple algorithm that classifies based on the variable to get its classification for example in the graph beside we can see that if sunshine bigger than 8.15 it is most probably that tomorrow will be warmer then if less and its evaporation bigger than 3.1  its probably be colder </w:t>
                </w:r>
                <w:r w:rsidR="00F9047B">
                  <w:rPr>
                    <w:sz w:val="28"/>
                    <w:szCs w:val="28"/>
                  </w:rPr>
                  <w:t>then if its evaporation less than 3.1 if its temperature3pm bigger than 13.4 it will be warmer and otherwise.</w:t>
                </w:r>
              </w:p>
              <w:p w14:paraId="179E385D" w14:textId="4F4F3EBD" w:rsidR="00F9047B" w:rsidRDefault="00F9047B" w:rsidP="00666B1A">
                <w:pPr>
                  <w:rPr>
                    <w:sz w:val="28"/>
                    <w:szCs w:val="28"/>
                  </w:rPr>
                </w:pPr>
                <w:r>
                  <w:rPr>
                    <w:sz w:val="28"/>
                    <w:szCs w:val="28"/>
                  </w:rPr>
                  <w:t>The variables that are important in this case are the sunshine, evaporation and temperature3pm because after pruning the tree with its best 3, those variables are the best 3 variables we get from the decision tree algorithm after pruning.</w:t>
                </w:r>
              </w:p>
              <w:p w14:paraId="16B54D47" w14:textId="0687824B" w:rsidR="00B34DBF" w:rsidRDefault="00B34DBF" w:rsidP="00666B1A">
                <w:pPr>
                  <w:rPr>
                    <w:sz w:val="28"/>
                    <w:szCs w:val="28"/>
                  </w:rPr>
                </w:pPr>
                <w:r>
                  <w:rPr>
                    <w:sz w:val="28"/>
                    <w:szCs w:val="28"/>
                  </w:rPr>
                  <w:t xml:space="preserve">we can see on the graph </w:t>
                </w:r>
                <w:r w:rsidR="00C22818">
                  <w:rPr>
                    <w:sz w:val="28"/>
                    <w:szCs w:val="28"/>
                  </w:rPr>
                  <w:t>besides,</w:t>
                </w:r>
                <w:r>
                  <w:rPr>
                    <w:sz w:val="28"/>
                    <w:szCs w:val="28"/>
                  </w:rPr>
                  <w:t xml:space="preserve"> we can easily </w:t>
                </w:r>
                <w:r w:rsidR="00C22818">
                  <w:rPr>
                    <w:sz w:val="28"/>
                    <w:szCs w:val="28"/>
                  </w:rPr>
                  <w:t>classify by hand either tomorrow will be warmer or not.</w:t>
                </w:r>
              </w:p>
              <w:p w14:paraId="7C6F5B45" w14:textId="5D69F29D" w:rsidR="00A219BC" w:rsidRPr="00536918" w:rsidRDefault="00B34DBF" w:rsidP="00666B1A">
                <w:r w:rsidRPr="00B34DBF">
                  <w:drawing>
                    <wp:inline distT="0" distB="0" distL="0" distR="0" wp14:anchorId="448D6852" wp14:editId="0690EF93">
                      <wp:extent cx="3364865" cy="410210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9279" cy="4168436"/>
                              </a:xfrm>
                              <a:prstGeom prst="rect">
                                <a:avLst/>
                              </a:prstGeom>
                            </pic:spPr>
                          </pic:pic>
                        </a:graphicData>
                      </a:graphic>
                    </wp:inline>
                  </w:drawing>
                </w:r>
              </w:p>
            </w:tc>
          </w:sdtContent>
        </w:sdt>
      </w:tr>
      <w:tr w:rsidR="00A219BC" w14:paraId="1D973D82" w14:textId="77777777" w:rsidTr="00862486">
        <w:trPr>
          <w:trHeight w:val="2259"/>
        </w:trPr>
        <w:tc>
          <w:tcPr>
            <w:tcW w:w="6480" w:type="dxa"/>
            <w:tcBorders>
              <w:top w:val="nil"/>
              <w:left w:val="nil"/>
              <w:bottom w:val="nil"/>
              <w:right w:val="nil"/>
            </w:tcBorders>
            <w:tcMar>
              <w:top w:w="144" w:type="dxa"/>
              <w:left w:w="115" w:type="dxa"/>
              <w:bottom w:w="0" w:type="dxa"/>
              <w:right w:w="115" w:type="dxa"/>
            </w:tcMar>
          </w:tcPr>
          <w:p w14:paraId="2C8BF90C" w14:textId="2E75249F" w:rsidR="00BE3E5C" w:rsidRPr="00536918" w:rsidRDefault="00BE3E5C" w:rsidP="00536918"/>
        </w:tc>
        <w:sdt>
          <w:sdtPr>
            <w:id w:val="605775680"/>
            <w:placeholder>
              <w:docPart w:val="B7DAF2798B824F51A019D28ACD22D4FA"/>
            </w:placeholder>
            <w15:appearance w15:val="hidden"/>
          </w:sdtPr>
          <w:sdtEndPr/>
          <w:sdtContent>
            <w:tc>
              <w:tcPr>
                <w:tcW w:w="6480" w:type="dxa"/>
                <w:gridSpan w:val="4"/>
                <w:tcBorders>
                  <w:top w:val="nil"/>
                  <w:left w:val="nil"/>
                  <w:bottom w:val="nil"/>
                  <w:right w:val="nil"/>
                </w:tcBorders>
                <w:tcMar>
                  <w:top w:w="144" w:type="dxa"/>
                  <w:left w:w="115" w:type="dxa"/>
                  <w:bottom w:w="0" w:type="dxa"/>
                  <w:right w:w="115" w:type="dxa"/>
                </w:tcMar>
              </w:tcPr>
              <w:p w14:paraId="718AC73F" w14:textId="1F85D867" w:rsidR="00FD79F6" w:rsidRDefault="00FD79F6" w:rsidP="00FD79F6"/>
              <w:p w14:paraId="59F2DAB5" w14:textId="77777777" w:rsidR="00FD79F6" w:rsidRDefault="00FD79F6" w:rsidP="00FD79F6"/>
              <w:p w14:paraId="7821792E" w14:textId="77777777" w:rsidR="00FD79F6" w:rsidRDefault="00FD79F6" w:rsidP="00FD79F6"/>
              <w:p w14:paraId="353AB39E" w14:textId="77777777" w:rsidR="00FD79F6" w:rsidRDefault="00FD79F6" w:rsidP="00FD79F6"/>
              <w:p w14:paraId="31DD9B30" w14:textId="3732DC50" w:rsidR="00BE3E5C" w:rsidRPr="00536918" w:rsidRDefault="00BE3E5C" w:rsidP="00FD79F6"/>
            </w:tc>
          </w:sdtContent>
        </w:sdt>
      </w:tr>
      <w:tr w:rsidR="0076002B" w14:paraId="23AB039B" w14:textId="77777777" w:rsidTr="00680D64">
        <w:trPr>
          <w:trHeight w:val="576"/>
        </w:trPr>
        <w:tc>
          <w:tcPr>
            <w:tcW w:w="12960" w:type="dxa"/>
            <w:gridSpan w:val="5"/>
            <w:tcBorders>
              <w:top w:val="nil"/>
              <w:left w:val="nil"/>
              <w:bottom w:val="nil"/>
              <w:right w:val="nil"/>
            </w:tcBorders>
            <w:shd w:val="clear" w:color="auto" w:fill="F64668" w:themeFill="accent2"/>
            <w:tcMar>
              <w:top w:w="0" w:type="dxa"/>
              <w:left w:w="115" w:type="dxa"/>
              <w:bottom w:w="0" w:type="dxa"/>
              <w:right w:w="115" w:type="dxa"/>
            </w:tcMar>
            <w:vAlign w:val="center"/>
          </w:tcPr>
          <w:p w14:paraId="4E1F5920" w14:textId="1018BD8E" w:rsidR="0076002B" w:rsidRPr="009537A6" w:rsidRDefault="009537A6" w:rsidP="009D4DB5">
            <w:pPr>
              <w:pStyle w:val="WhitePageNumber"/>
            </w:pPr>
            <w:r w:rsidRPr="009D4DB5">
              <w:t>Page</w:t>
            </w:r>
            <w:r w:rsidR="008D5F52">
              <w:t xml:space="preserve"> </w:t>
            </w:r>
            <w:r w:rsidR="00666B1A">
              <w:t>6</w:t>
            </w:r>
          </w:p>
        </w:tc>
      </w:tr>
      <w:tr w:rsidR="00FD79F6" w14:paraId="7B7FC6EE" w14:textId="77777777" w:rsidTr="00680D64">
        <w:trPr>
          <w:trHeight w:val="576"/>
        </w:trPr>
        <w:tc>
          <w:tcPr>
            <w:tcW w:w="12960" w:type="dxa"/>
            <w:gridSpan w:val="5"/>
            <w:tcBorders>
              <w:top w:val="nil"/>
              <w:left w:val="nil"/>
              <w:bottom w:val="nil"/>
              <w:right w:val="nil"/>
            </w:tcBorders>
            <w:shd w:val="clear" w:color="auto" w:fill="F64668" w:themeFill="accent2"/>
            <w:tcMar>
              <w:top w:w="0" w:type="dxa"/>
              <w:left w:w="115" w:type="dxa"/>
              <w:bottom w:w="0" w:type="dxa"/>
              <w:right w:w="115" w:type="dxa"/>
            </w:tcMar>
            <w:vAlign w:val="center"/>
          </w:tcPr>
          <w:p w14:paraId="27B590C6" w14:textId="6FFF91D8" w:rsidR="00FD79F6" w:rsidRPr="009D4DB5" w:rsidRDefault="00FD79F6" w:rsidP="00FD79F6">
            <w:pPr>
              <w:pStyle w:val="WhitePageNumber"/>
              <w:jc w:val="left"/>
            </w:pPr>
          </w:p>
        </w:tc>
      </w:tr>
    </w:tbl>
    <w:p w14:paraId="27DD6476" w14:textId="4D1D9330" w:rsidR="0099737F" w:rsidRDefault="0099737F"/>
    <w:p w14:paraId="53B5FB5F" w14:textId="7F07485F" w:rsidR="0099737F" w:rsidRDefault="0099737F"/>
    <w:p w14:paraId="55706457" w14:textId="53C632F3" w:rsidR="00FD79F6" w:rsidRDefault="00FD79F6"/>
    <w:p w14:paraId="759D69D8" w14:textId="5DDF3C2A" w:rsidR="00FD79F6" w:rsidRDefault="001B4553">
      <w:r>
        <w:rPr>
          <w:noProof/>
        </w:rPr>
        <mc:AlternateContent>
          <mc:Choice Requires="wps">
            <w:drawing>
              <wp:anchor distT="0" distB="0" distL="114300" distR="114300" simplePos="0" relativeHeight="251707392" behindDoc="0" locked="0" layoutInCell="1" allowOverlap="1" wp14:anchorId="0521DF78" wp14:editId="208C9A2D">
                <wp:simplePos x="0" y="0"/>
                <wp:positionH relativeFrom="margin">
                  <wp:align>left</wp:align>
                </wp:positionH>
                <wp:positionV relativeFrom="paragraph">
                  <wp:posOffset>13672185</wp:posOffset>
                </wp:positionV>
                <wp:extent cx="8340725" cy="327660"/>
                <wp:effectExtent l="0" t="0" r="3175" b="0"/>
                <wp:wrapNone/>
                <wp:docPr id="52" name="Rectangle 5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flipV="1">
                          <a:off x="0" y="0"/>
                          <a:ext cx="8340725" cy="3276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1DAE89" w14:textId="5E07D725" w:rsidR="009676DE" w:rsidRDefault="009676DE" w:rsidP="009676DE">
                            <w:pPr>
                              <w:jc w:val="center"/>
                            </w:pPr>
                            <w:r>
                              <w:t xml:space="preserve">Page </w:t>
                            </w:r>
                            <w:r w:rsidR="009955EE">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21DF78" id="Rectangle 52" o:spid="_x0000_s1032" alt="&quot;&quot;" style="position:absolute;margin-left:0;margin-top:1076.55pt;width:656.75pt;height:25.8pt;rotation:180;flip:y;z-index:25170739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" fillcolor="#f64668 [3205]" stroked="f" strokeweight="1pt">
                <v:textbox>
                  <w:txbxContent>
                    <w:p w14:paraId="271DAE89" w14:textId="5E07D725" w:rsidR="009676DE" w:rsidRDefault="009676DE" w:rsidP="009676DE">
                      <w:pPr>
                        <w:jc w:val="center"/>
                      </w:pPr>
                      <w:r>
                        <w:t xml:space="preserve">Page </w:t>
                      </w:r>
                      <w:r w:rsidR="009955EE">
                        <w:t>8</w:t>
                      </w:r>
                    </w:p>
                  </w:txbxContent>
                </v:textbox>
                <w10:wrap anchorx="margin"/>
              </v:rect>
            </w:pict>
          </mc:Fallback>
        </mc:AlternateContent>
      </w:r>
    </w:p>
    <w:tbl>
      <w:tblPr>
        <w:tblStyle w:val="TableGrid"/>
        <w:tblW w:w="5000" w:type="pct"/>
        <w:tblCellMar>
          <w:left w:w="0" w:type="dxa"/>
          <w:right w:w="0" w:type="dxa"/>
        </w:tblCellMar>
        <w:tblLook w:val="04A0" w:firstRow="1" w:lastRow="0" w:firstColumn="1" w:lastColumn="0" w:noHBand="0" w:noVBand="1"/>
      </w:tblPr>
      <w:tblGrid>
        <w:gridCol w:w="12718"/>
        <w:gridCol w:w="236"/>
        <w:gridCol w:w="6"/>
      </w:tblGrid>
      <w:tr w:rsidR="000D00B4" w:rsidRPr="00004C2C" w14:paraId="64A83A91" w14:textId="77777777" w:rsidTr="001B4553">
        <w:trPr>
          <w:gridAfter w:val="2"/>
          <w:wAfter w:w="242" w:type="dxa"/>
          <w:trHeight w:val="493"/>
        </w:trPr>
        <w:tc>
          <w:tcPr>
            <w:tcW w:w="12718" w:type="dxa"/>
            <w:tcBorders>
              <w:top w:val="nil"/>
              <w:left w:val="nil"/>
              <w:bottom w:val="nil"/>
              <w:right w:val="nil"/>
            </w:tcBorders>
          </w:tcPr>
          <w:p w14:paraId="1C96310B" w14:textId="77777777" w:rsidR="000775E1" w:rsidRDefault="000775E1" w:rsidP="006B31E1"/>
        </w:tc>
      </w:tr>
      <w:tr w:rsidR="000D00B4" w14:paraId="18C78B6A" w14:textId="77777777" w:rsidTr="001B4553">
        <w:trPr>
          <w:gridAfter w:val="2"/>
          <w:wAfter w:w="242" w:type="dxa"/>
          <w:trHeight w:val="7398"/>
        </w:trPr>
        <w:tc>
          <w:tcPr>
            <w:tcW w:w="12718" w:type="dxa"/>
            <w:tcBorders>
              <w:top w:val="nil"/>
              <w:left w:val="nil"/>
              <w:bottom w:val="nil"/>
              <w:right w:val="nil"/>
            </w:tcBorders>
            <w:tcMar>
              <w:top w:w="288" w:type="dxa"/>
              <w:left w:w="115" w:type="dxa"/>
              <w:right w:w="115" w:type="dxa"/>
            </w:tcMar>
          </w:tcPr>
          <w:p w14:paraId="1C4A6834" w14:textId="72E6996C" w:rsidR="000775E1" w:rsidRPr="009C6837" w:rsidRDefault="000775E1" w:rsidP="006B31E1">
            <w:pPr>
              <w:pStyle w:val="NoSpacing"/>
            </w:pPr>
            <w:r>
              <w:rPr>
                <w:rFonts w:asciiTheme="majorHAnsi" w:hAnsiTheme="majorHAnsi"/>
                <w:caps/>
                <w:color w:val="F64668" w:themeColor="accent2"/>
                <w:sz w:val="32"/>
                <w:szCs w:val="32"/>
              </w:rPr>
              <w:t>10.</w:t>
            </w:r>
            <w:r w:rsidRPr="009955EE">
              <w:rPr>
                <w:rFonts w:asciiTheme="majorHAnsi" w:hAnsiTheme="majorHAnsi"/>
                <w:caps/>
                <w:color w:val="F64668" w:themeColor="accent2"/>
                <w:sz w:val="32"/>
                <w:szCs w:val="32"/>
              </w:rPr>
              <w:t xml:space="preserve">Create the best tree-based classifier you can. You may do this by adjusting the parameters, and/or cross-validation of the basic models in Part 4 or using an alternative tree-based learning algorithm. Show that your model is better than the others using appropriate measures. Describe how you created your improved model, and why you chose that model. What factors were important in your decision? State why you chose the attributes you used. (3 Marks) </w:t>
            </w:r>
          </w:p>
          <w:p w14:paraId="6D8C41F1" w14:textId="77777777" w:rsidR="000775E1" w:rsidRPr="009C6837" w:rsidRDefault="000775E1" w:rsidP="006B31E1">
            <w:r w:rsidRPr="009C6837">
              <w:rPr>
                <w:noProof/>
              </w:rPr>
              <mc:AlternateContent>
                <mc:Choice Requires="wps">
                  <w:drawing>
                    <wp:inline distT="0" distB="0" distL="0" distR="0" wp14:anchorId="75103663" wp14:editId="0A037512">
                      <wp:extent cx="609600" cy="152400"/>
                      <wp:effectExtent l="0" t="0" r="0" b="0"/>
                      <wp:docPr id="47" name="Rectangle 4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09600" cy="1524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AF7FDD7" id="Rectangle 47" o:spid="_x0000_s1026" alt="&quot;&quot;" style="width:48pt;height: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" fillcolor="#f64668 [3205]" stroked="f" strokeweight="1pt">
                      <w10:anchorlock/>
                    </v:rect>
                  </w:pict>
                </mc:Fallback>
              </mc:AlternateContent>
            </w:r>
          </w:p>
          <w:sdt>
            <w:sdtPr>
              <w:id w:val="767127422"/>
              <w:placeholder>
                <w:docPart w:val="2D1BFC4F464B431793FA9C49AA662EA8"/>
              </w:placeholder>
              <w15:appearance w15:val="hidden"/>
            </w:sdtPr>
            <w:sdtContent>
              <w:p w14:paraId="54D2CB34" w14:textId="152F5B3D" w:rsidR="000775E1" w:rsidRDefault="000775E1" w:rsidP="006B31E1">
                <w:r>
                  <w:t>With some observation from the AUC and ROC we can see that the decision tree and random forest was by far the best models that we should consider using.</w:t>
                </w:r>
                <w:r>
                  <w:t xml:space="preserve"> </w:t>
                </w:r>
              </w:p>
              <w:p w14:paraId="7760D5AE" w14:textId="635F6D22" w:rsidR="000775E1" w:rsidRPr="00BC1FFB" w:rsidRDefault="000775E1" w:rsidP="006B31E1">
                <w:r>
                  <w:t xml:space="preserve"> </w:t>
                </w:r>
                <w:r w:rsidR="000D00B4" w:rsidRPr="000D00B4">
                  <w:drawing>
                    <wp:inline distT="0" distB="0" distL="0" distR="0" wp14:anchorId="5EEAA8B6" wp14:editId="1B03C72C">
                      <wp:extent cx="7955203" cy="4736123"/>
                      <wp:effectExtent l="0" t="0" r="8255"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086770" cy="4814451"/>
                              </a:xfrm>
                              <a:prstGeom prst="rect">
                                <a:avLst/>
                              </a:prstGeom>
                            </pic:spPr>
                          </pic:pic>
                        </a:graphicData>
                      </a:graphic>
                    </wp:inline>
                  </w:drawing>
                </w:r>
              </w:p>
            </w:sdtContent>
          </w:sdt>
        </w:tc>
      </w:tr>
      <w:tr w:rsidR="000D00B4" w14:paraId="4560A16D" w14:textId="77777777" w:rsidTr="001B4553">
        <w:trPr>
          <w:trHeight w:val="7398"/>
        </w:trPr>
        <w:tc>
          <w:tcPr>
            <w:tcW w:w="12718" w:type="dxa"/>
            <w:tcBorders>
              <w:top w:val="nil"/>
              <w:left w:val="nil"/>
              <w:right w:val="nil"/>
            </w:tcBorders>
            <w:tcMar>
              <w:top w:w="288" w:type="dxa"/>
              <w:left w:w="115" w:type="dxa"/>
              <w:right w:w="115" w:type="dxa"/>
            </w:tcMar>
          </w:tcPr>
          <w:p w14:paraId="7FEA2CB4" w14:textId="07BD88A2" w:rsidR="000D00B4" w:rsidRDefault="000D00B4" w:rsidP="000D00B4">
            <w:r>
              <w:t>And so first I do the cross validation for the decision tree and those are the output..</w:t>
            </w:r>
          </w:p>
          <w:p w14:paraId="0D2F5A77" w14:textId="144D99CD" w:rsidR="000D00B4" w:rsidRDefault="000D00B4" w:rsidP="000D00B4">
            <w:r w:rsidRPr="000D00B4">
              <w:drawing>
                <wp:inline distT="0" distB="0" distL="0" distR="0" wp14:anchorId="178911DA" wp14:editId="007E9CAF">
                  <wp:extent cx="6675698" cy="1402202"/>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75698" cy="1402202"/>
                          </a:xfrm>
                          <a:prstGeom prst="rect">
                            <a:avLst/>
                          </a:prstGeom>
                        </pic:spPr>
                      </pic:pic>
                    </a:graphicData>
                  </a:graphic>
                </wp:inline>
              </w:drawing>
            </w:r>
          </w:p>
          <w:p w14:paraId="0012181B" w14:textId="387B0304" w:rsidR="000D00B4" w:rsidRDefault="000D00B4" w:rsidP="000D00B4">
            <w:r>
              <w:t>Other than that as random forest was the highest in AUC, I also do a cross validation for the random forest</w:t>
            </w:r>
          </w:p>
          <w:p w14:paraId="09CFC70A" w14:textId="4E6F8489" w:rsidR="000D00B4" w:rsidRDefault="001B4553" w:rsidP="000D00B4">
            <w:r w:rsidRPr="001B4553">
              <w:lastRenderedPageBreak/>
              <w:drawing>
                <wp:inline distT="0" distB="0" distL="0" distR="0" wp14:anchorId="273C6545" wp14:editId="5305D850">
                  <wp:extent cx="6812870" cy="3817951"/>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12870" cy="3817951"/>
                          </a:xfrm>
                          <a:prstGeom prst="rect">
                            <a:avLst/>
                          </a:prstGeom>
                        </pic:spPr>
                      </pic:pic>
                    </a:graphicData>
                  </a:graphic>
                </wp:inline>
              </w:drawing>
            </w:r>
          </w:p>
          <w:p w14:paraId="7FD7C1FA" w14:textId="2BB0A773" w:rsidR="001B4553" w:rsidRDefault="001B4553" w:rsidP="001B4553">
            <w:r>
              <w:t xml:space="preserve">And </w:t>
            </w:r>
            <w:r>
              <w:t>with those cross validation we got that output. Below is the comparison of both tree after and before cross validation</w:t>
            </w:r>
          </w:p>
          <w:p w14:paraId="3314A3B2" w14:textId="4024DD81" w:rsidR="001B4553" w:rsidRDefault="001B4553" w:rsidP="001B4553">
            <w:r w:rsidRPr="001B4553">
              <w:drawing>
                <wp:inline distT="0" distB="0" distL="0" distR="0" wp14:anchorId="6D78B9D4" wp14:editId="2687BB30">
                  <wp:extent cx="4293616" cy="773723"/>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33014" cy="780823"/>
                          </a:xfrm>
                          <a:prstGeom prst="rect">
                            <a:avLst/>
                          </a:prstGeom>
                        </pic:spPr>
                      </pic:pic>
                    </a:graphicData>
                  </a:graphic>
                </wp:inline>
              </w:drawing>
            </w:r>
          </w:p>
          <w:p w14:paraId="61527920" w14:textId="6634BA42" w:rsidR="001B4553" w:rsidRDefault="001B4553" w:rsidP="001B4553">
            <w:r>
              <w:t>As we can see the result is that Decision tree somehow loss accuracy while random forest accuracy has improved quite significantly. This was probably the fact that because we pruned the decision tree but anyway we have improved the random forest which is the best models for our data so far according to my observation.</w:t>
            </w:r>
          </w:p>
          <w:p w14:paraId="0FDA5045" w14:textId="12317849" w:rsidR="001B4553" w:rsidRDefault="001B4553" w:rsidP="001B4553">
            <w:r>
              <w:t xml:space="preserve">I didn’t omit any variable except for the date related because as we observe in the important result those actually have some values even if it’s a bit lower </w:t>
            </w:r>
            <w:r w:rsidR="00E9238E">
              <w:t>than usual.</w:t>
            </w:r>
          </w:p>
          <w:p w14:paraId="388B3588" w14:textId="4329EBE5" w:rsidR="00E9238E" w:rsidRDefault="00E9238E" w:rsidP="001B4553">
            <w:r>
              <w:t>So, in conclusion I chose the random forest method and observe it as the best model I can use.</w:t>
            </w:r>
          </w:p>
          <w:p w14:paraId="59C09338" w14:textId="787467C5" w:rsidR="009676DE" w:rsidRDefault="009676DE" w:rsidP="006B31E1">
            <w:pPr>
              <w:pStyle w:val="AuthorName"/>
            </w:pPr>
          </w:p>
        </w:tc>
        <w:tc>
          <w:tcPr>
            <w:tcW w:w="236" w:type="dxa"/>
            <w:tcBorders>
              <w:top w:val="nil"/>
              <w:left w:val="nil"/>
              <w:right w:val="nil"/>
            </w:tcBorders>
            <w:tcMar>
              <w:top w:w="288" w:type="dxa"/>
              <w:left w:w="115" w:type="dxa"/>
              <w:right w:w="115" w:type="dxa"/>
            </w:tcMar>
          </w:tcPr>
          <w:p w14:paraId="4BDCB73D" w14:textId="4E539030" w:rsidR="009676DE" w:rsidRDefault="009676DE" w:rsidP="006B31E1"/>
        </w:tc>
        <w:tc>
          <w:tcPr>
            <w:tcW w:w="6" w:type="dxa"/>
            <w:tcBorders>
              <w:top w:val="single" w:sz="48" w:space="0" w:color="0066FF"/>
              <w:left w:val="nil"/>
              <w:bottom w:val="nil"/>
              <w:right w:val="nil"/>
            </w:tcBorders>
          </w:tcPr>
          <w:p w14:paraId="6D6E8E93" w14:textId="66057B14" w:rsidR="009676DE" w:rsidRDefault="009676DE" w:rsidP="006B31E1"/>
        </w:tc>
      </w:tr>
    </w:tbl>
    <w:p w14:paraId="2B851F32" w14:textId="77777777" w:rsidR="00E9238E" w:rsidRDefault="00E9238E"/>
    <w:p w14:paraId="2295AA7E" w14:textId="77777777" w:rsidR="00E9238E" w:rsidRDefault="00E9238E" w:rsidP="00E9238E">
      <w:pPr>
        <w:pStyle w:val="NoSpacing"/>
        <w:rPr>
          <w:rFonts w:asciiTheme="majorHAnsi" w:hAnsiTheme="majorHAnsi"/>
          <w:caps/>
          <w:color w:val="F64668" w:themeColor="accent2"/>
          <w:sz w:val="32"/>
          <w:szCs w:val="32"/>
        </w:rPr>
      </w:pPr>
      <w:r>
        <w:rPr>
          <w:rFonts w:asciiTheme="majorHAnsi" w:hAnsiTheme="majorHAnsi"/>
          <w:caps/>
          <w:color w:val="F64668" w:themeColor="accent2"/>
          <w:sz w:val="32"/>
          <w:szCs w:val="32"/>
        </w:rPr>
        <w:t>1</w:t>
      </w:r>
      <w:r>
        <w:rPr>
          <w:rFonts w:asciiTheme="majorHAnsi" w:hAnsiTheme="majorHAnsi"/>
          <w:caps/>
          <w:color w:val="F64668" w:themeColor="accent2"/>
          <w:sz w:val="32"/>
          <w:szCs w:val="32"/>
        </w:rPr>
        <w:t>1</w:t>
      </w:r>
      <w:r>
        <w:rPr>
          <w:rFonts w:asciiTheme="majorHAnsi" w:hAnsiTheme="majorHAnsi"/>
          <w:caps/>
          <w:color w:val="F64668" w:themeColor="accent2"/>
          <w:sz w:val="32"/>
          <w:szCs w:val="32"/>
        </w:rPr>
        <w:t>.</w:t>
      </w:r>
      <w:r w:rsidRPr="00E9238E">
        <w:t xml:space="preserve"> </w:t>
      </w:r>
      <w:r w:rsidRPr="00E9238E">
        <w:rPr>
          <w:rFonts w:asciiTheme="majorHAnsi" w:hAnsiTheme="majorHAnsi"/>
          <w:caps/>
          <w:color w:val="F64668" w:themeColor="accent2"/>
          <w:sz w:val="32"/>
          <w:szCs w:val="32"/>
        </w:rPr>
        <w:t xml:space="preserve">Using the insights from your analysis so far, implement an Artificial Neural Network classifier and report its performance. Comment on attributes used and your data preprocessing required. How does this classifier compare with the others? Can you give any reasons? (2 Marks) </w:t>
      </w:r>
    </w:p>
    <w:p w14:paraId="402407F0" w14:textId="0D99AA3C" w:rsidR="00E9238E" w:rsidRPr="009C6837" w:rsidRDefault="00E9238E" w:rsidP="00E9238E">
      <w:pPr>
        <w:pStyle w:val="NoSpacing"/>
      </w:pPr>
    </w:p>
    <w:p w14:paraId="74357A74" w14:textId="7C4B1638" w:rsidR="00E9238E" w:rsidRDefault="00E9238E">
      <w:r w:rsidRPr="009C6837">
        <w:rPr>
          <w:noProof/>
        </w:rPr>
        <mc:AlternateContent>
          <mc:Choice Requires="wps">
            <w:drawing>
              <wp:inline distT="0" distB="0" distL="0" distR="0" wp14:anchorId="67A06F6E" wp14:editId="10DFD05E">
                <wp:extent cx="1652954" cy="140676"/>
                <wp:effectExtent l="0" t="0" r="4445" b="0"/>
                <wp:docPr id="59" name="Rectangle 5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652954" cy="140676"/>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382D50" id="Rectangle 59" o:spid="_x0000_s1026" alt="&quot;&quot;" style="width:130.15pt;height:1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" fillcolor="#f64668 [3205]" stroked="f" strokeweight="1pt">
                <w10:anchorlock/>
              </v:rect>
            </w:pict>
          </mc:Fallback>
        </mc:AlternateContent>
      </w:r>
    </w:p>
    <w:p w14:paraId="5792C352" w14:textId="472F83D5" w:rsidR="00E9238E" w:rsidRDefault="00E9238E">
      <w:r>
        <w:rPr>
          <w:noProof/>
        </w:rPr>
        <mc:AlternateContent>
          <mc:Choice Requires="wps">
            <w:drawing>
              <wp:anchor distT="0" distB="0" distL="114300" distR="114300" simplePos="0" relativeHeight="251711488" behindDoc="0" locked="0" layoutInCell="1" allowOverlap="1" wp14:anchorId="3FE8206D" wp14:editId="32ECC6E0">
                <wp:simplePos x="0" y="0"/>
                <wp:positionH relativeFrom="margin">
                  <wp:align>right</wp:align>
                </wp:positionH>
                <wp:positionV relativeFrom="paragraph">
                  <wp:posOffset>5124108</wp:posOffset>
                </wp:positionV>
                <wp:extent cx="8340725" cy="327660"/>
                <wp:effectExtent l="0" t="0" r="3175" b="0"/>
                <wp:wrapNone/>
                <wp:docPr id="57" name="Rectangle 5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flipV="1">
                          <a:off x="0" y="0"/>
                          <a:ext cx="8340725" cy="3276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5F8273" w14:textId="24439A36" w:rsidR="001B4553" w:rsidRDefault="001B4553" w:rsidP="001B4553">
                            <w:pPr>
                              <w:jc w:val="center"/>
                            </w:pPr>
                            <w:r>
                              <w:t xml:space="preserve">Page </w:t>
                            </w: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E8206D" id="Rectangle 57" o:spid="_x0000_s1033" alt="&quot;&quot;" style="position:absolute;margin-left:605.55pt;margin-top:403.45pt;width:656.75pt;height:25.8pt;rotation:180;flip:y;z-index:2517114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" fillcolor="#f64668 [3205]" stroked="f" strokeweight="1pt">
                <v:textbox>
                  <w:txbxContent>
                    <w:p w14:paraId="415F8273" w14:textId="24439A36" w:rsidR="001B4553" w:rsidRDefault="001B4553" w:rsidP="001B4553">
                      <w:pPr>
                        <w:jc w:val="center"/>
                      </w:pPr>
                      <w:r>
                        <w:t xml:space="preserve">Page </w:t>
                      </w:r>
                      <w:r>
                        <w:t>9</w:t>
                      </w:r>
                    </w:p>
                  </w:txbxContent>
                </v:textbox>
                <w10:wrap anchorx="margin"/>
              </v:rect>
            </w:pict>
          </mc:Fallback>
        </mc:AlternateContent>
      </w:r>
      <w:r w:rsidRPr="00E9238E">
        <w:drawing>
          <wp:inline distT="0" distB="0" distL="0" distR="0" wp14:anchorId="6D8FC7F9" wp14:editId="2D1FEB5C">
            <wp:extent cx="8229600" cy="49828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4982845"/>
                    </a:xfrm>
                    <a:prstGeom prst="rect">
                      <a:avLst/>
                    </a:prstGeom>
                  </pic:spPr>
                </pic:pic>
              </a:graphicData>
            </a:graphic>
          </wp:inline>
        </w:drawing>
      </w:r>
    </w:p>
    <w:p w14:paraId="474EC84C" w14:textId="0786CE72" w:rsidR="00E9238E" w:rsidRDefault="00E9238E"/>
    <w:p w14:paraId="6CEFE241" w14:textId="7244ACA9" w:rsidR="00E9238E" w:rsidRDefault="00E9238E"/>
    <w:p w14:paraId="1036DB21" w14:textId="635D3B69" w:rsidR="00E9238E" w:rsidRDefault="00E9238E"/>
    <w:p w14:paraId="2DA437F7" w14:textId="5B6C23B2" w:rsidR="00E9238E" w:rsidRDefault="00E9238E"/>
    <w:p w14:paraId="2C021B3B" w14:textId="77777777" w:rsidR="00A55AF7" w:rsidRDefault="00A55AF7">
      <w:r w:rsidRPr="00A55AF7">
        <w:drawing>
          <wp:inline distT="0" distB="0" distL="0" distR="0" wp14:anchorId="4AA87156" wp14:editId="17BEB77E">
            <wp:extent cx="8055427" cy="167640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113981" cy="1688586"/>
                    </a:xfrm>
                    <a:prstGeom prst="rect">
                      <a:avLst/>
                    </a:prstGeom>
                  </pic:spPr>
                </pic:pic>
              </a:graphicData>
            </a:graphic>
          </wp:inline>
        </w:drawing>
      </w:r>
    </w:p>
    <w:p w14:paraId="4DF5F6A9" w14:textId="094F3E3A" w:rsidR="00AB4A29" w:rsidRDefault="00AB4A29" w:rsidP="00AB4A29">
      <w:r>
        <w:t xml:space="preserve">NNA benefits from the complex structure of ANN and its operators to generate new solution candidates. As a statistically superior algorithm without the effort to finetune the initial parameters, NNAs may differ from other reported optimizers. We can conclude that ANN and its special structure can be successfully used and modeled as a metaheuristic optimization technique for addressing optimization problems. </w:t>
      </w:r>
    </w:p>
    <w:p w14:paraId="340CC4F9" w14:textId="7B778C87" w:rsidR="00AB4A29" w:rsidRDefault="00AB4A29" w:rsidP="00AB4A29">
      <w:r>
        <w:t xml:space="preserve"> In ANN terminology, NNA is an adaptive, unsupervised method for solving optimization problems. Unsupervised at NNA means that the solution is updated by learning from the environment without any hints or information about global optimization. NNA is a single-layer self-feedback perceptron optimization technique.</w:t>
      </w:r>
    </w:p>
    <w:p w14:paraId="34F561BA" w14:textId="001EAE2E" w:rsidR="000325B2" w:rsidRDefault="00E9238E">
      <w:r>
        <w:t>Above are the neural network that</w:t>
      </w:r>
      <w:r w:rsidR="00A55AF7">
        <w:t xml:space="preserve"> I made using the code, it shows quite a low accuracy which I got through multiple trials. I tried to separate the warmer tomorrow and not warmer tomorrow but it still won’t do it. And also try to normalize its non-factor variable but it still won’t give seom satisfying result.</w:t>
      </w:r>
      <w:r w:rsidR="000325B2">
        <w:t xml:space="preserve"> For the confusion matrix I tried to observe by looking at the 1s data and not the 0s data, in case it would cause a confusion.</w:t>
      </w:r>
    </w:p>
    <w:p w14:paraId="3274765C" w14:textId="6F264168" w:rsidR="00A55AF7" w:rsidRDefault="00A55AF7">
      <w:r>
        <w:t xml:space="preserve">As usual I use the whole attributes except the date related to do the predictions, I tried to omit some of the seemingly less important one such as rainfall and etc. but it cause the accuracy to be even lower </w:t>
      </w:r>
      <w:r w:rsidR="000325B2">
        <w:t>therefore,</w:t>
      </w:r>
      <w:r>
        <w:t xml:space="preserve"> I use all variables instead to do this part.</w:t>
      </w:r>
    </w:p>
    <w:p w14:paraId="70EA64DA" w14:textId="4012F3C3" w:rsidR="00AF07B4" w:rsidRDefault="00A55AF7">
      <w:r>
        <w:t xml:space="preserve">If I were to compare </w:t>
      </w:r>
      <w:r w:rsidR="000325B2">
        <w:t>this classifier to the others, I think accuracy wise to the others event though this is not perfect in my observation it would still won’t be higher than the 5 classifiers we try. And won’t have accuracy as high as decision tree or even random forest. Although we might have to consider if I did some error on my part on executing the codes.</w:t>
      </w:r>
    </w:p>
    <w:p w14:paraId="3C87D820" w14:textId="321E5EA0" w:rsidR="000325B2" w:rsidRDefault="000325B2">
      <w:r>
        <w:t>So</w:t>
      </w:r>
      <w:r w:rsidR="00AB4A29">
        <w:t>,</w:t>
      </w:r>
      <w:r>
        <w:t xml:space="preserve"> I would still use the random forest as the best classifiers for this data.</w:t>
      </w:r>
    </w:p>
    <w:p w14:paraId="6E0A85C5" w14:textId="560407B9" w:rsidR="00E9238E" w:rsidRDefault="00E9238E"/>
    <w:p w14:paraId="73A92B15" w14:textId="3BE6AD87" w:rsidR="00AB4A29" w:rsidRDefault="00AB4A29"/>
    <w:p w14:paraId="1B9BF946" w14:textId="49B6B51E" w:rsidR="00AB4A29" w:rsidRDefault="00AB4A29"/>
    <w:p w14:paraId="014F0CB4" w14:textId="50A70FD6" w:rsidR="00AB4A29" w:rsidRDefault="00AB4A29"/>
    <w:p w14:paraId="3417524C" w14:textId="7DBCEC79" w:rsidR="00AB4A29" w:rsidRDefault="00AB4A29"/>
    <w:p w14:paraId="53C8C701" w14:textId="588764AD" w:rsidR="00AB4A29" w:rsidRDefault="00AB4A29"/>
    <w:p w14:paraId="5D2E2F97" w14:textId="4FE49F87" w:rsidR="00AB4A29" w:rsidRDefault="00AB4A29"/>
    <w:p w14:paraId="10C8D88F" w14:textId="0428A99D" w:rsidR="00AB4A29" w:rsidRDefault="00AB4A29"/>
    <w:p w14:paraId="26FFA056" w14:textId="5D173CE9" w:rsidR="00AB4A29" w:rsidRDefault="00AB4A29"/>
    <w:p w14:paraId="7C100E86" w14:textId="01B428F5" w:rsidR="00AB4A29" w:rsidRDefault="00AB4A29"/>
    <w:p w14:paraId="12FC7EC9" w14:textId="33C31F0E" w:rsidR="00AB4A29" w:rsidRDefault="00AB4A29"/>
    <w:p w14:paraId="279DB7A1" w14:textId="0B7C2A8A" w:rsidR="00AB4A29" w:rsidRDefault="00AB4A29"/>
    <w:p w14:paraId="079134D5" w14:textId="68A475AA" w:rsidR="00AB4A29" w:rsidRDefault="00AB4A29"/>
    <w:p w14:paraId="0842F3FF" w14:textId="3464AD8F" w:rsidR="00AB4A29" w:rsidRDefault="00AB4A29"/>
    <w:p w14:paraId="41A8BE31" w14:textId="01952F8D" w:rsidR="00AB4A29" w:rsidRDefault="00AB4A29"/>
    <w:p w14:paraId="534DEE37" w14:textId="7F4E0EF8" w:rsidR="00AB4A29" w:rsidRDefault="00AB4A29"/>
    <w:p w14:paraId="1989A75F" w14:textId="20B5428E" w:rsidR="00AB4A29" w:rsidRDefault="00AB4A29"/>
    <w:p w14:paraId="3BC8D714" w14:textId="6AF33593" w:rsidR="00AB4A29" w:rsidRDefault="00AB4A29"/>
    <w:p w14:paraId="6C296DD2" w14:textId="73A3D267" w:rsidR="00AB4A29" w:rsidRDefault="00AB4A29"/>
    <w:p w14:paraId="6722B705" w14:textId="15D1BB73" w:rsidR="00AB4A29" w:rsidRDefault="00AB4A29"/>
    <w:p w14:paraId="1D1CE9AC" w14:textId="600EC4F2" w:rsidR="00AB4A29" w:rsidRDefault="00AB4A29"/>
    <w:p w14:paraId="3C630C4D" w14:textId="10F14B97" w:rsidR="00AB4A29" w:rsidRDefault="00AB4A29"/>
    <w:p w14:paraId="103A9626" w14:textId="1EA9E13D" w:rsidR="00AB4A29" w:rsidRDefault="00AB4A29"/>
    <w:p w14:paraId="1802EA7B" w14:textId="105F2002" w:rsidR="00AB4A29" w:rsidRDefault="00AB4A29"/>
    <w:p w14:paraId="2E31AB45" w14:textId="04FEDB74" w:rsidR="00AB4A29" w:rsidRDefault="00AB4A29"/>
    <w:p w14:paraId="68EEC978" w14:textId="4CC80ECE" w:rsidR="00AB4A29" w:rsidRDefault="00AB4A29"/>
    <w:p w14:paraId="3036CA52" w14:textId="675DFAF6" w:rsidR="00AB4A29" w:rsidRDefault="00AB4A29"/>
    <w:p w14:paraId="329F4329" w14:textId="156305F8" w:rsidR="00AB4A29" w:rsidRDefault="00AB4A29">
      <w:r>
        <w:rPr>
          <w:noProof/>
        </w:rPr>
        <mc:AlternateContent>
          <mc:Choice Requires="wps">
            <w:drawing>
              <wp:anchor distT="0" distB="0" distL="114300" distR="114300" simplePos="0" relativeHeight="251714560" behindDoc="0" locked="0" layoutInCell="1" allowOverlap="1" wp14:anchorId="5F456CB6" wp14:editId="12E8A55B">
                <wp:simplePos x="0" y="0"/>
                <wp:positionH relativeFrom="margin">
                  <wp:align>right</wp:align>
                </wp:positionH>
                <wp:positionV relativeFrom="paragraph">
                  <wp:posOffset>275824</wp:posOffset>
                </wp:positionV>
                <wp:extent cx="8340725" cy="327660"/>
                <wp:effectExtent l="0" t="0" r="3175" b="0"/>
                <wp:wrapNone/>
                <wp:docPr id="193" name="Rectangle 19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flipV="1">
                          <a:off x="0" y="0"/>
                          <a:ext cx="8340725" cy="3276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5F65EB" w14:textId="516135E0" w:rsidR="00AB4A29" w:rsidRDefault="00AB4A29" w:rsidP="00AB4A29">
                            <w:pPr>
                              <w:jc w:val="center"/>
                            </w:pPr>
                            <w:r>
                              <w:t xml:space="preserve">Page </w:t>
                            </w: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456CB6" id="Rectangle 193" o:spid="_x0000_s1034" alt="&quot;&quot;" style="position:absolute;margin-left:605.55pt;margin-top:21.7pt;width:656.75pt;height:25.8pt;rotation:180;flip:y;z-index:2517145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" fillcolor="#f64668 [3205]" stroked="f" strokeweight="1pt">
                <v:textbox>
                  <w:txbxContent>
                    <w:p w14:paraId="615F65EB" w14:textId="516135E0" w:rsidR="00AB4A29" w:rsidRDefault="00AB4A29" w:rsidP="00AB4A29">
                      <w:pPr>
                        <w:jc w:val="center"/>
                      </w:pPr>
                      <w:r>
                        <w:t xml:space="preserve">Page </w:t>
                      </w:r>
                      <w:r>
                        <w:t>10</w:t>
                      </w:r>
                    </w:p>
                  </w:txbxContent>
                </v:textbox>
                <w10:wrap anchorx="margin"/>
              </v:rect>
            </w:pict>
          </mc:Fallback>
        </mc:AlternateContent>
      </w:r>
    </w:p>
    <w:p w14:paraId="13349FBF" w14:textId="19352615" w:rsidR="00AB4A29" w:rsidRDefault="00AB4A29"/>
    <w:p w14:paraId="2DB3E70F" w14:textId="69B3E4F7" w:rsidR="00AB4A29" w:rsidRDefault="00AB4A29"/>
    <w:p w14:paraId="3563D29D" w14:textId="2397B3EB" w:rsidR="00AB4A29" w:rsidRDefault="00AB4A29">
      <w:r w:rsidRPr="00AB4A29">
        <w:rPr>
          <w:noProof/>
        </w:rPr>
        <w:lastRenderedPageBreak/>
        <w:drawing>
          <wp:anchor distT="0" distB="0" distL="114300" distR="114300" simplePos="0" relativeHeight="251712512" behindDoc="0" locked="0" layoutInCell="1" allowOverlap="1" wp14:anchorId="4369FE26" wp14:editId="0DDDF752">
            <wp:simplePos x="0" y="0"/>
            <wp:positionH relativeFrom="page">
              <wp:align>left</wp:align>
            </wp:positionH>
            <wp:positionV relativeFrom="paragraph">
              <wp:posOffset>-638676</wp:posOffset>
            </wp:positionV>
            <wp:extent cx="10074442" cy="10013846"/>
            <wp:effectExtent l="0" t="0" r="3175" b="698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0074442" cy="10013846"/>
                    </a:xfrm>
                    <a:prstGeom prst="rect">
                      <a:avLst/>
                    </a:prstGeom>
                  </pic:spPr>
                </pic:pic>
              </a:graphicData>
            </a:graphic>
            <wp14:sizeRelH relativeFrom="page">
              <wp14:pctWidth>0</wp14:pctWidth>
            </wp14:sizeRelH>
            <wp14:sizeRelV relativeFrom="page">
              <wp14:pctHeight>0</wp14:pctHeight>
            </wp14:sizeRelV>
          </wp:anchor>
        </w:drawing>
      </w:r>
    </w:p>
    <w:p w14:paraId="286E2C4A" w14:textId="25A5ECE0" w:rsidR="00AB4A29" w:rsidRDefault="00AB4A29"/>
    <w:p w14:paraId="01603DD6" w14:textId="6430E17A" w:rsidR="00AB4A29" w:rsidRDefault="00AB4A29"/>
    <w:p w14:paraId="42470201" w14:textId="5EA96515" w:rsidR="00AB4A29" w:rsidRDefault="00AB4A29"/>
    <w:p w14:paraId="2C9AAEAA" w14:textId="07F69BD8" w:rsidR="00E9238E" w:rsidRDefault="00E9238E"/>
    <w:p w14:paraId="2DD55799" w14:textId="77777777" w:rsidR="00E9238E" w:rsidRDefault="00E9238E"/>
    <w:p w14:paraId="2B491317" w14:textId="59F2D4AC" w:rsidR="00E9238E" w:rsidRDefault="00E9238E"/>
    <w:p w14:paraId="7821D1A9" w14:textId="63C6B235" w:rsidR="00E9238E" w:rsidRDefault="00E9238E"/>
    <w:p w14:paraId="5F75D3C3" w14:textId="77777777" w:rsidR="00E9238E" w:rsidRDefault="00E9238E"/>
    <w:p w14:paraId="1636F072" w14:textId="3025DBA3" w:rsidR="00E9238E" w:rsidRDefault="00E9238E"/>
    <w:p w14:paraId="71DAAACC" w14:textId="77777777" w:rsidR="00E9238E" w:rsidRDefault="00E9238E"/>
    <w:p w14:paraId="1B65B743" w14:textId="77777777" w:rsidR="00E9238E" w:rsidRDefault="00E9238E"/>
    <w:p w14:paraId="7AC449EF" w14:textId="30D3202A" w:rsidR="00E9238E" w:rsidRDefault="00E9238E"/>
    <w:p w14:paraId="7E50ED9E" w14:textId="77777777" w:rsidR="00E9238E" w:rsidRDefault="00E9238E"/>
    <w:p w14:paraId="2626D075" w14:textId="0D353350" w:rsidR="00E9238E" w:rsidRDefault="00E9238E"/>
    <w:p w14:paraId="4365A665" w14:textId="2136C629" w:rsidR="00E9238E" w:rsidRDefault="00E9238E"/>
    <w:p w14:paraId="6B4D9DDF" w14:textId="468133D8" w:rsidR="00E9238E" w:rsidRDefault="00E9238E"/>
    <w:p w14:paraId="0A9CA28C" w14:textId="07DD4944" w:rsidR="00E9238E" w:rsidRDefault="00E9238E"/>
    <w:p w14:paraId="4D12792A" w14:textId="7A2B79B5" w:rsidR="00E9238E" w:rsidRDefault="00E9238E"/>
    <w:p w14:paraId="359E2B29" w14:textId="33919421" w:rsidR="00E9238E" w:rsidRDefault="00E9238E"/>
    <w:p w14:paraId="197094BD" w14:textId="2A511981" w:rsidR="00FD79F6" w:rsidRDefault="00FD79F6"/>
    <w:p w14:paraId="044C401C" w14:textId="1F9C2476" w:rsidR="00AB4A29" w:rsidRPr="00AB4A29" w:rsidRDefault="00AB4A29" w:rsidP="00AB4A29"/>
    <w:p w14:paraId="442F7ECF" w14:textId="6D20B106" w:rsidR="00AB4A29" w:rsidRPr="00AB4A29" w:rsidRDefault="00AB4A29" w:rsidP="00AB4A29"/>
    <w:p w14:paraId="1A342D9D" w14:textId="5EC6B261" w:rsidR="00AB4A29" w:rsidRPr="00AB4A29" w:rsidRDefault="00AB4A29" w:rsidP="00AB4A29"/>
    <w:p w14:paraId="07B624FC" w14:textId="71B580AE" w:rsidR="00AB4A29" w:rsidRPr="00AB4A29" w:rsidRDefault="00AB4A29" w:rsidP="00AB4A29"/>
    <w:p w14:paraId="5B1688B2" w14:textId="0A870DAD" w:rsidR="00AB4A29" w:rsidRPr="00AB4A29" w:rsidRDefault="00AB4A29" w:rsidP="00AB4A29"/>
    <w:p w14:paraId="7A2466BB" w14:textId="61861FAC" w:rsidR="00AB4A29" w:rsidRPr="00AB4A29" w:rsidRDefault="00AB4A29" w:rsidP="00AB4A29"/>
    <w:p w14:paraId="717A008B" w14:textId="7073C662" w:rsidR="00AB4A29" w:rsidRPr="00AB4A29" w:rsidRDefault="00AB4A29" w:rsidP="00AB4A29"/>
    <w:p w14:paraId="248EA167" w14:textId="0ED2B361" w:rsidR="00AB4A29" w:rsidRPr="00AB4A29" w:rsidRDefault="00AB4A29" w:rsidP="00AB4A29"/>
    <w:p w14:paraId="4438443D" w14:textId="3D9EB43F" w:rsidR="00AB4A29" w:rsidRPr="00AB4A29" w:rsidRDefault="00AB4A29" w:rsidP="00AB4A29"/>
    <w:p w14:paraId="0C75B7CC" w14:textId="1B18B799" w:rsidR="00AB4A29" w:rsidRPr="00AB4A29" w:rsidRDefault="00AB4A29" w:rsidP="00AB4A29"/>
    <w:p w14:paraId="1E481BAF" w14:textId="4F5ADDC4" w:rsidR="00AB4A29" w:rsidRPr="00AB4A29" w:rsidRDefault="00AB4A29" w:rsidP="00AB4A29"/>
    <w:p w14:paraId="6BFA9632" w14:textId="0760EEE2" w:rsidR="00AB4A29" w:rsidRDefault="00AB4A29" w:rsidP="00AB4A29"/>
    <w:p w14:paraId="73FD3487" w14:textId="2F6AA4AC" w:rsidR="00AB4A29" w:rsidRDefault="00AB4A29" w:rsidP="00AB4A29">
      <w:pPr>
        <w:tabs>
          <w:tab w:val="left" w:pos="9234"/>
        </w:tabs>
      </w:pPr>
      <w:r>
        <w:tab/>
      </w:r>
    </w:p>
    <w:p w14:paraId="293C3274" w14:textId="19BFEFEA" w:rsidR="00AB4A29" w:rsidRDefault="00AB4A29" w:rsidP="00AB4A29">
      <w:pPr>
        <w:tabs>
          <w:tab w:val="left" w:pos="9234"/>
        </w:tabs>
      </w:pPr>
      <w:r>
        <w:t xml:space="preserve">Below are the r codes I used to get the answer and reports </w:t>
      </w:r>
    </w:p>
    <w:p w14:paraId="7363B048" w14:textId="526EB6E9" w:rsidR="00AB4A29" w:rsidRDefault="00AB4A29" w:rsidP="00AB4A29">
      <w:pPr>
        <w:tabs>
          <w:tab w:val="left" w:pos="9234"/>
        </w:tabs>
      </w:pPr>
    </w:p>
    <w:p w14:paraId="7C6BF31D" w14:textId="545AA402" w:rsidR="00AB4A29" w:rsidRDefault="00AB4A29" w:rsidP="00AB4A29">
      <w:pPr>
        <w:tabs>
          <w:tab w:val="left" w:pos="9234"/>
        </w:tabs>
      </w:pPr>
    </w:p>
    <w:p w14:paraId="3452BFF6" w14:textId="659B1509" w:rsidR="00AB4A29" w:rsidRDefault="00AB4A29" w:rsidP="00AB4A29">
      <w:pPr>
        <w:tabs>
          <w:tab w:val="left" w:pos="9234"/>
        </w:tabs>
      </w:pPr>
    </w:p>
    <w:p w14:paraId="0982DDDA" w14:textId="7C85B707" w:rsidR="00AB4A29" w:rsidRDefault="00AB4A29" w:rsidP="00AB4A29">
      <w:pPr>
        <w:tabs>
          <w:tab w:val="left" w:pos="9234"/>
        </w:tabs>
      </w:pPr>
    </w:p>
    <w:p w14:paraId="30CB88A5" w14:textId="0B45FA96" w:rsidR="00AB4A29" w:rsidRDefault="00AB4A29" w:rsidP="00AB4A29">
      <w:pPr>
        <w:tabs>
          <w:tab w:val="left" w:pos="9234"/>
        </w:tabs>
      </w:pPr>
    </w:p>
    <w:p w14:paraId="16AAFB66" w14:textId="387B46A8" w:rsidR="00AB4A29" w:rsidRDefault="00AB4A29" w:rsidP="00AB4A29">
      <w:pPr>
        <w:tabs>
          <w:tab w:val="left" w:pos="9234"/>
        </w:tabs>
      </w:pPr>
    </w:p>
    <w:p w14:paraId="6C526342" w14:textId="2FB6DF14" w:rsidR="00AB4A29" w:rsidRDefault="00AB4A29" w:rsidP="00AB4A29">
      <w:pPr>
        <w:tabs>
          <w:tab w:val="left" w:pos="9234"/>
        </w:tabs>
      </w:pPr>
    </w:p>
    <w:p w14:paraId="1598BEBC" w14:textId="1FD9FC2E" w:rsidR="00AB4A29" w:rsidRDefault="00AB4A29" w:rsidP="00AB4A29">
      <w:pPr>
        <w:tabs>
          <w:tab w:val="left" w:pos="9234"/>
        </w:tabs>
      </w:pPr>
    </w:p>
    <w:p w14:paraId="08AC27F0" w14:textId="4F84D0A4" w:rsidR="00AB4A29" w:rsidRDefault="00AB4A29" w:rsidP="00AB4A29">
      <w:pPr>
        <w:tabs>
          <w:tab w:val="left" w:pos="9234"/>
        </w:tabs>
      </w:pPr>
    </w:p>
    <w:p w14:paraId="35451518" w14:textId="36471AAD" w:rsidR="00AB4A29" w:rsidRDefault="00AB4A29" w:rsidP="00AB4A29">
      <w:pPr>
        <w:tabs>
          <w:tab w:val="left" w:pos="9234"/>
        </w:tabs>
      </w:pPr>
    </w:p>
    <w:p w14:paraId="60D73A55" w14:textId="3BE5C6C4" w:rsidR="00AB4A29" w:rsidRDefault="00AB4A29" w:rsidP="00AB4A29">
      <w:pPr>
        <w:tabs>
          <w:tab w:val="left" w:pos="9234"/>
        </w:tabs>
      </w:pPr>
    </w:p>
    <w:p w14:paraId="790718A7" w14:textId="2049BB80" w:rsidR="00AB4A29" w:rsidRDefault="00AB4A29" w:rsidP="00AB4A29">
      <w:pPr>
        <w:tabs>
          <w:tab w:val="left" w:pos="9234"/>
        </w:tabs>
      </w:pPr>
    </w:p>
    <w:p w14:paraId="47AAE8A7" w14:textId="02AC2FA1" w:rsidR="00AB4A29" w:rsidRDefault="00AB4A29" w:rsidP="00AB4A29">
      <w:pPr>
        <w:tabs>
          <w:tab w:val="left" w:pos="9234"/>
        </w:tabs>
      </w:pPr>
    </w:p>
    <w:p w14:paraId="22ABE89D" w14:textId="3807A08F" w:rsidR="00AB4A29" w:rsidRDefault="00AB4A29" w:rsidP="00AB4A29">
      <w:pPr>
        <w:tabs>
          <w:tab w:val="left" w:pos="9234"/>
        </w:tabs>
      </w:pPr>
    </w:p>
    <w:p w14:paraId="17A77068" w14:textId="0D901330" w:rsidR="00AB4A29" w:rsidRDefault="00AB4A29" w:rsidP="00AB4A29">
      <w:pPr>
        <w:tabs>
          <w:tab w:val="left" w:pos="9234"/>
        </w:tabs>
      </w:pPr>
    </w:p>
    <w:p w14:paraId="6B3CBDE6" w14:textId="144E19DE" w:rsidR="00AB4A29" w:rsidRDefault="00AB4A29" w:rsidP="00AB4A29">
      <w:pPr>
        <w:tabs>
          <w:tab w:val="left" w:pos="9234"/>
        </w:tabs>
      </w:pPr>
    </w:p>
    <w:p w14:paraId="6CAE7CBB" w14:textId="77777777" w:rsidR="00AB4A29" w:rsidRDefault="00AB4A29" w:rsidP="00AB4A29">
      <w:pPr>
        <w:tabs>
          <w:tab w:val="left" w:pos="9234"/>
        </w:tabs>
      </w:pPr>
      <w:r>
        <w:t>#setting up the directory</w:t>
      </w:r>
    </w:p>
    <w:p w14:paraId="7CF40073" w14:textId="77777777" w:rsidR="00AB4A29" w:rsidRDefault="00AB4A29" w:rsidP="00AB4A29">
      <w:pPr>
        <w:tabs>
          <w:tab w:val="left" w:pos="9234"/>
        </w:tabs>
      </w:pPr>
      <w:r>
        <w:t>setwd("D:/MONASH/FIT3152/A2")</w:t>
      </w:r>
    </w:p>
    <w:p w14:paraId="37C238FC" w14:textId="77777777" w:rsidR="00AB4A29" w:rsidRDefault="00AB4A29" w:rsidP="00AB4A29">
      <w:pPr>
        <w:tabs>
          <w:tab w:val="left" w:pos="9234"/>
        </w:tabs>
      </w:pPr>
    </w:p>
    <w:p w14:paraId="3110E31B" w14:textId="77777777" w:rsidR="00AB4A29" w:rsidRDefault="00AB4A29" w:rsidP="00AB4A29">
      <w:pPr>
        <w:tabs>
          <w:tab w:val="left" w:pos="9234"/>
        </w:tabs>
      </w:pPr>
      <w:r>
        <w:t xml:space="preserve">rm(list = ls()) </w:t>
      </w:r>
    </w:p>
    <w:p w14:paraId="6FE54831" w14:textId="77777777" w:rsidR="00AB4A29" w:rsidRDefault="00AB4A29" w:rsidP="00AB4A29">
      <w:pPr>
        <w:tabs>
          <w:tab w:val="left" w:pos="9234"/>
        </w:tabs>
      </w:pPr>
      <w:r>
        <w:t xml:space="preserve">WAUS &lt;- read.csv("WarmerTomorrow2022.csv") </w:t>
      </w:r>
    </w:p>
    <w:p w14:paraId="4A0F6148" w14:textId="77777777" w:rsidR="00AB4A29" w:rsidRDefault="00AB4A29" w:rsidP="00AB4A29">
      <w:pPr>
        <w:tabs>
          <w:tab w:val="left" w:pos="9234"/>
        </w:tabs>
      </w:pPr>
      <w:r>
        <w:t xml:space="preserve">L &lt;- as.data.frame(c(1:49)) </w:t>
      </w:r>
    </w:p>
    <w:p w14:paraId="4B13ED22" w14:textId="77777777" w:rsidR="00AB4A29" w:rsidRDefault="00AB4A29" w:rsidP="00AB4A29">
      <w:pPr>
        <w:tabs>
          <w:tab w:val="left" w:pos="9234"/>
        </w:tabs>
      </w:pPr>
      <w:r>
        <w:t xml:space="preserve">set.seed(31954081) # Your Student ID is the random seed </w:t>
      </w:r>
    </w:p>
    <w:p w14:paraId="567D135B" w14:textId="77777777" w:rsidR="00AB4A29" w:rsidRDefault="00AB4A29" w:rsidP="00AB4A29">
      <w:pPr>
        <w:tabs>
          <w:tab w:val="left" w:pos="9234"/>
        </w:tabs>
      </w:pPr>
      <w:r>
        <w:t xml:space="preserve">L &lt;- L[sample(nrow(L), 10, replace = FALSE),] # sample 10 locations </w:t>
      </w:r>
    </w:p>
    <w:p w14:paraId="175C7A61" w14:textId="77777777" w:rsidR="00AB4A29" w:rsidRDefault="00AB4A29" w:rsidP="00AB4A29">
      <w:pPr>
        <w:tabs>
          <w:tab w:val="left" w:pos="9234"/>
        </w:tabs>
      </w:pPr>
      <w:r>
        <w:t xml:space="preserve">WAUS &lt;- WAUS[(WAUS$Location %in% L),] </w:t>
      </w:r>
    </w:p>
    <w:p w14:paraId="51CF996E" w14:textId="77777777" w:rsidR="00AB4A29" w:rsidRDefault="00AB4A29" w:rsidP="00AB4A29">
      <w:pPr>
        <w:tabs>
          <w:tab w:val="left" w:pos="9234"/>
        </w:tabs>
      </w:pPr>
      <w:r>
        <w:t>WAUS &lt;- WAUS[sample(nrow(WAUS), 2000, replace = FALSE),] # sample 2000 rows</w:t>
      </w:r>
    </w:p>
    <w:p w14:paraId="243DE1A9" w14:textId="77777777" w:rsidR="00AB4A29" w:rsidRDefault="00AB4A29" w:rsidP="00AB4A29">
      <w:pPr>
        <w:tabs>
          <w:tab w:val="left" w:pos="9234"/>
        </w:tabs>
      </w:pPr>
    </w:p>
    <w:p w14:paraId="7506DBEB" w14:textId="77777777" w:rsidR="00AB4A29" w:rsidRDefault="00AB4A29" w:rsidP="00AB4A29">
      <w:pPr>
        <w:tabs>
          <w:tab w:val="left" w:pos="9234"/>
        </w:tabs>
      </w:pPr>
    </w:p>
    <w:p w14:paraId="232FCA2C" w14:textId="77777777" w:rsidR="00AB4A29" w:rsidRDefault="00AB4A29" w:rsidP="00AB4A29">
      <w:pPr>
        <w:tabs>
          <w:tab w:val="left" w:pos="9234"/>
        </w:tabs>
      </w:pPr>
      <w:r>
        <w:t>#1</w:t>
      </w:r>
    </w:p>
    <w:p w14:paraId="7B6BC0F0" w14:textId="77777777" w:rsidR="00AB4A29" w:rsidRDefault="00AB4A29" w:rsidP="00AB4A29">
      <w:pPr>
        <w:tabs>
          <w:tab w:val="left" w:pos="9234"/>
        </w:tabs>
      </w:pPr>
      <w:r>
        <w:t>#need to set date to the x axis eh sort by dates, month and year</w:t>
      </w:r>
    </w:p>
    <w:p w14:paraId="6FD5B7E9" w14:textId="77777777" w:rsidR="00AB4A29" w:rsidRDefault="00AB4A29" w:rsidP="00AB4A29">
      <w:pPr>
        <w:tabs>
          <w:tab w:val="left" w:pos="9234"/>
        </w:tabs>
      </w:pPr>
      <w:r>
        <w:t>WAUS$Date&lt;-as.Date(with(WAUS,paste(Year,Month,Day,sep="-")),"%Y-%m-%d")</w:t>
      </w:r>
    </w:p>
    <w:p w14:paraId="74FD683E" w14:textId="77777777" w:rsidR="00AB4A29" w:rsidRDefault="00AB4A29" w:rsidP="00AB4A29">
      <w:pPr>
        <w:tabs>
          <w:tab w:val="left" w:pos="9234"/>
        </w:tabs>
      </w:pPr>
      <w:r>
        <w:t>WAUS[order(as.Date(WAUS$Date, format="%Y-%m-%d")),]</w:t>
      </w:r>
    </w:p>
    <w:p w14:paraId="38950371" w14:textId="77777777" w:rsidR="00AB4A29" w:rsidRDefault="00AB4A29" w:rsidP="00AB4A29">
      <w:pPr>
        <w:tabs>
          <w:tab w:val="left" w:pos="9234"/>
        </w:tabs>
      </w:pPr>
    </w:p>
    <w:p w14:paraId="47B1D5B3" w14:textId="77777777" w:rsidR="00AB4A29" w:rsidRDefault="00AB4A29" w:rsidP="00AB4A29">
      <w:pPr>
        <w:tabs>
          <w:tab w:val="left" w:pos="9234"/>
        </w:tabs>
      </w:pPr>
      <w:r>
        <w:t>library(dplyr)</w:t>
      </w:r>
    </w:p>
    <w:p w14:paraId="0C601117" w14:textId="77777777" w:rsidR="00AB4A29" w:rsidRDefault="00AB4A29" w:rsidP="00AB4A29">
      <w:pPr>
        <w:tabs>
          <w:tab w:val="left" w:pos="9234"/>
        </w:tabs>
      </w:pPr>
      <w:r>
        <w:t>library(rpart)</w:t>
      </w:r>
    </w:p>
    <w:p w14:paraId="5C7C69C2" w14:textId="77777777" w:rsidR="00AB4A29" w:rsidRDefault="00AB4A29" w:rsidP="00AB4A29">
      <w:pPr>
        <w:tabs>
          <w:tab w:val="left" w:pos="9234"/>
        </w:tabs>
      </w:pPr>
      <w:r>
        <w:t>library(tree) # for Decision Tree</w:t>
      </w:r>
    </w:p>
    <w:p w14:paraId="2BF21F7B" w14:textId="77777777" w:rsidR="00AB4A29" w:rsidRDefault="00AB4A29" w:rsidP="00AB4A29">
      <w:pPr>
        <w:tabs>
          <w:tab w:val="left" w:pos="9234"/>
        </w:tabs>
      </w:pPr>
      <w:r>
        <w:t>library(randomForest) # for Random Forest</w:t>
      </w:r>
    </w:p>
    <w:p w14:paraId="02AE69A9" w14:textId="77777777" w:rsidR="00AB4A29" w:rsidRDefault="00AB4A29" w:rsidP="00AB4A29">
      <w:pPr>
        <w:tabs>
          <w:tab w:val="left" w:pos="9234"/>
        </w:tabs>
      </w:pPr>
      <w:r>
        <w:t>library(e1071) # for Naive Bayes</w:t>
      </w:r>
    </w:p>
    <w:p w14:paraId="78181FCE" w14:textId="77777777" w:rsidR="00AB4A29" w:rsidRDefault="00AB4A29" w:rsidP="00AB4A29">
      <w:pPr>
        <w:tabs>
          <w:tab w:val="left" w:pos="9234"/>
        </w:tabs>
      </w:pPr>
      <w:r>
        <w:t>library(adabag) # for Bagging and Boosting</w:t>
      </w:r>
    </w:p>
    <w:p w14:paraId="50891082" w14:textId="77777777" w:rsidR="00AB4A29" w:rsidRDefault="00AB4A29" w:rsidP="00AB4A29">
      <w:pPr>
        <w:tabs>
          <w:tab w:val="left" w:pos="9234"/>
        </w:tabs>
      </w:pPr>
      <w:r>
        <w:t>library(neuralnet) # for ANN</w:t>
      </w:r>
    </w:p>
    <w:p w14:paraId="354B2092" w14:textId="77777777" w:rsidR="00AB4A29" w:rsidRDefault="00AB4A29" w:rsidP="00AB4A29">
      <w:pPr>
        <w:tabs>
          <w:tab w:val="left" w:pos="9234"/>
        </w:tabs>
      </w:pPr>
      <w:r>
        <w:t>library(ROCR) # for AUC and ROC</w:t>
      </w:r>
    </w:p>
    <w:p w14:paraId="1E2D569C" w14:textId="77777777" w:rsidR="00AB4A29" w:rsidRDefault="00AB4A29" w:rsidP="00AB4A29">
      <w:pPr>
        <w:tabs>
          <w:tab w:val="left" w:pos="9234"/>
        </w:tabs>
      </w:pPr>
      <w:r>
        <w:t>library(rpart)</w:t>
      </w:r>
    </w:p>
    <w:p w14:paraId="4C6062C8" w14:textId="77777777" w:rsidR="00AB4A29" w:rsidRDefault="00AB4A29" w:rsidP="00AB4A29">
      <w:pPr>
        <w:tabs>
          <w:tab w:val="left" w:pos="9234"/>
        </w:tabs>
      </w:pPr>
      <w:r>
        <w:t>library(rpart.plot)</w:t>
      </w:r>
    </w:p>
    <w:p w14:paraId="28BA70C5" w14:textId="77777777" w:rsidR="00AB4A29" w:rsidRDefault="00AB4A29" w:rsidP="00AB4A29">
      <w:pPr>
        <w:tabs>
          <w:tab w:val="left" w:pos="9234"/>
        </w:tabs>
      </w:pPr>
      <w:r>
        <w:t>library(corrplot)</w:t>
      </w:r>
    </w:p>
    <w:p w14:paraId="1384EE71" w14:textId="77777777" w:rsidR="00AB4A29" w:rsidRDefault="00AB4A29" w:rsidP="00AB4A29">
      <w:pPr>
        <w:tabs>
          <w:tab w:val="left" w:pos="9234"/>
        </w:tabs>
      </w:pPr>
      <w:r>
        <w:t>library("factoextra")</w:t>
      </w:r>
    </w:p>
    <w:p w14:paraId="6DBC135B" w14:textId="77777777" w:rsidR="00AB4A29" w:rsidRDefault="00AB4A29" w:rsidP="00AB4A29">
      <w:pPr>
        <w:tabs>
          <w:tab w:val="left" w:pos="9234"/>
        </w:tabs>
      </w:pPr>
      <w:r>
        <w:t>library("FactoMineR")</w:t>
      </w:r>
    </w:p>
    <w:p w14:paraId="633F6DA3" w14:textId="77777777" w:rsidR="00AB4A29" w:rsidRDefault="00AB4A29" w:rsidP="00AB4A29">
      <w:pPr>
        <w:tabs>
          <w:tab w:val="left" w:pos="9234"/>
        </w:tabs>
      </w:pPr>
    </w:p>
    <w:p w14:paraId="135DEF7E" w14:textId="77777777" w:rsidR="00AB4A29" w:rsidRDefault="00AB4A29" w:rsidP="00AB4A29">
      <w:pPr>
        <w:tabs>
          <w:tab w:val="left" w:pos="9234"/>
        </w:tabs>
      </w:pPr>
    </w:p>
    <w:p w14:paraId="15B9701F" w14:textId="77777777" w:rsidR="00AB4A29" w:rsidRDefault="00AB4A29" w:rsidP="00AB4A29">
      <w:pPr>
        <w:tabs>
          <w:tab w:val="left" w:pos="9234"/>
        </w:tabs>
      </w:pPr>
      <w:r>
        <w:t>#take the 0 so we know today is warmer than tmr</w:t>
      </w:r>
    </w:p>
    <w:p w14:paraId="060F0359" w14:textId="77777777" w:rsidR="00AB4A29" w:rsidRDefault="00AB4A29" w:rsidP="00AB4A29">
      <w:pPr>
        <w:tabs>
          <w:tab w:val="left" w:pos="9234"/>
        </w:tabs>
      </w:pPr>
      <w:r>
        <w:t>#1 is today(previous day) is colder than tmr(today)</w:t>
      </w:r>
    </w:p>
    <w:p w14:paraId="090015A6" w14:textId="77777777" w:rsidR="00AB4A29" w:rsidRDefault="00AB4A29" w:rsidP="00AB4A29">
      <w:pPr>
        <w:tabs>
          <w:tab w:val="left" w:pos="9234"/>
        </w:tabs>
      </w:pPr>
      <w:r>
        <w:t>#count total of one divided by all rows total then times 100</w:t>
      </w:r>
    </w:p>
    <w:p w14:paraId="634B2A24" w14:textId="77777777" w:rsidR="00AB4A29" w:rsidRDefault="00AB4A29" w:rsidP="00AB4A29">
      <w:pPr>
        <w:tabs>
          <w:tab w:val="left" w:pos="9234"/>
        </w:tabs>
      </w:pPr>
      <w:r>
        <w:t>today_warmer &lt;- WAUS %&gt;%S</w:t>
      </w:r>
    </w:p>
    <w:p w14:paraId="559C80B1" w14:textId="77777777" w:rsidR="00AB4A29" w:rsidRDefault="00AB4A29" w:rsidP="00AB4A29">
      <w:pPr>
        <w:tabs>
          <w:tab w:val="left" w:pos="9234"/>
        </w:tabs>
      </w:pPr>
      <w:r>
        <w:t xml:space="preserve">                filter(WarmerTomorrow==1)</w:t>
      </w:r>
    </w:p>
    <w:p w14:paraId="7001E96E" w14:textId="77777777" w:rsidR="00AB4A29" w:rsidRDefault="00AB4A29" w:rsidP="00AB4A29">
      <w:pPr>
        <w:tabs>
          <w:tab w:val="left" w:pos="9234"/>
        </w:tabs>
      </w:pPr>
    </w:p>
    <w:p w14:paraId="146506B7" w14:textId="77777777" w:rsidR="00AB4A29" w:rsidRDefault="00AB4A29" w:rsidP="00AB4A29">
      <w:pPr>
        <w:tabs>
          <w:tab w:val="left" w:pos="9234"/>
        </w:tabs>
      </w:pPr>
      <w:r>
        <w:t>today_warmer_percentage &lt;- (count(today_warmer) / count(WAUS)*100)</w:t>
      </w:r>
    </w:p>
    <w:p w14:paraId="02BF67BC" w14:textId="77777777" w:rsidR="00AB4A29" w:rsidRDefault="00AB4A29" w:rsidP="00AB4A29">
      <w:pPr>
        <w:tabs>
          <w:tab w:val="left" w:pos="9234"/>
        </w:tabs>
      </w:pPr>
      <w:r>
        <w:t>today_warmer_percentage</w:t>
      </w:r>
    </w:p>
    <w:p w14:paraId="03FB5531" w14:textId="77777777" w:rsidR="00AB4A29" w:rsidRDefault="00AB4A29" w:rsidP="00AB4A29">
      <w:pPr>
        <w:tabs>
          <w:tab w:val="left" w:pos="9234"/>
        </w:tabs>
      </w:pPr>
    </w:p>
    <w:p w14:paraId="5BFFEDA0" w14:textId="77777777" w:rsidR="00AB4A29" w:rsidRDefault="00AB4A29" w:rsidP="00AB4A29">
      <w:pPr>
        <w:tabs>
          <w:tab w:val="left" w:pos="9234"/>
        </w:tabs>
      </w:pPr>
      <w:r>
        <w:t>warmerOrNot &lt;- c(as.numeric(today_warmer_percentage), 100 - as.numeric(today_warmer_percentage))</w:t>
      </w:r>
    </w:p>
    <w:p w14:paraId="044C0622" w14:textId="77777777" w:rsidR="00AB4A29" w:rsidRDefault="00AB4A29" w:rsidP="00AB4A29">
      <w:pPr>
        <w:tabs>
          <w:tab w:val="left" w:pos="9234"/>
        </w:tabs>
      </w:pPr>
      <w:r>
        <w:t>labels &lt;- c("Warmer", "Not Warmer")</w:t>
      </w:r>
    </w:p>
    <w:p w14:paraId="739409EF" w14:textId="77777777" w:rsidR="00AB4A29" w:rsidRDefault="00AB4A29" w:rsidP="00AB4A29">
      <w:pPr>
        <w:tabs>
          <w:tab w:val="left" w:pos="9234"/>
        </w:tabs>
      </w:pPr>
      <w:r>
        <w:t>pie(warmerOrNot,labels)</w:t>
      </w:r>
    </w:p>
    <w:p w14:paraId="114E0FE3" w14:textId="77777777" w:rsidR="00AB4A29" w:rsidRDefault="00AB4A29" w:rsidP="00AB4A29">
      <w:pPr>
        <w:tabs>
          <w:tab w:val="left" w:pos="9234"/>
        </w:tabs>
      </w:pPr>
    </w:p>
    <w:p w14:paraId="7AC426E4" w14:textId="77777777" w:rsidR="00AB4A29" w:rsidRDefault="00AB4A29" w:rsidP="00AB4A29">
      <w:pPr>
        <w:tabs>
          <w:tab w:val="left" w:pos="9234"/>
        </w:tabs>
      </w:pPr>
      <w:r>
        <w:lastRenderedPageBreak/>
        <w:t>#summary</w:t>
      </w:r>
    </w:p>
    <w:p w14:paraId="5214F835" w14:textId="77777777" w:rsidR="00AB4A29" w:rsidRDefault="00AB4A29" w:rsidP="00AB4A29">
      <w:pPr>
        <w:tabs>
          <w:tab w:val="left" w:pos="9234"/>
        </w:tabs>
      </w:pPr>
      <w:r>
        <w:t>#https://www.statmethods.net/stats/descriptives.html#:~:text=R%20provides%20a%20wide%20range%20of%20functions%20for,provide%20a%20range%20of%20descriptive%20statistics%20at%20once.</w:t>
      </w:r>
    </w:p>
    <w:p w14:paraId="0982DB01" w14:textId="77777777" w:rsidR="00AB4A29" w:rsidRDefault="00AB4A29" w:rsidP="00AB4A29">
      <w:pPr>
        <w:tabs>
          <w:tab w:val="left" w:pos="9234"/>
        </w:tabs>
      </w:pPr>
      <w:r>
        <w:t>summary(WAUS)</w:t>
      </w:r>
    </w:p>
    <w:p w14:paraId="7C186F5B" w14:textId="77777777" w:rsidR="00AB4A29" w:rsidRDefault="00AB4A29" w:rsidP="00AB4A29">
      <w:pPr>
        <w:tabs>
          <w:tab w:val="left" w:pos="9234"/>
        </w:tabs>
      </w:pPr>
    </w:p>
    <w:p w14:paraId="5074E686" w14:textId="77777777" w:rsidR="00AB4A29" w:rsidRDefault="00AB4A29" w:rsidP="00AB4A29">
      <w:pPr>
        <w:tabs>
          <w:tab w:val="left" w:pos="9234"/>
        </w:tabs>
      </w:pPr>
      <w:r>
        <w:t>#install.packages('pastecs')</w:t>
      </w:r>
    </w:p>
    <w:p w14:paraId="2FBC953F" w14:textId="77777777" w:rsidR="00AB4A29" w:rsidRDefault="00AB4A29" w:rsidP="00AB4A29">
      <w:pPr>
        <w:tabs>
          <w:tab w:val="left" w:pos="9234"/>
        </w:tabs>
      </w:pPr>
      <w:r>
        <w:t>#require(pastecs)</w:t>
      </w:r>
    </w:p>
    <w:p w14:paraId="70B6614F" w14:textId="77777777" w:rsidR="00AB4A29" w:rsidRDefault="00AB4A29" w:rsidP="00AB4A29">
      <w:pPr>
        <w:tabs>
          <w:tab w:val="left" w:pos="9234"/>
        </w:tabs>
      </w:pPr>
      <w:r>
        <w:t>#stat.desc(WAUS)</w:t>
      </w:r>
    </w:p>
    <w:p w14:paraId="1FC00239" w14:textId="77777777" w:rsidR="00AB4A29" w:rsidRDefault="00AB4A29" w:rsidP="00AB4A29">
      <w:pPr>
        <w:tabs>
          <w:tab w:val="left" w:pos="9234"/>
        </w:tabs>
      </w:pPr>
    </w:p>
    <w:p w14:paraId="2421F530" w14:textId="77777777" w:rsidR="00AB4A29" w:rsidRDefault="00AB4A29" w:rsidP="00AB4A29">
      <w:pPr>
        <w:tabs>
          <w:tab w:val="left" w:pos="9234"/>
        </w:tabs>
      </w:pPr>
      <w:r>
        <w:t>#omit location and date etc. from the predictions as it is probably not affecting but we still need for labels and info purpose</w:t>
      </w:r>
    </w:p>
    <w:p w14:paraId="45C7F9EB" w14:textId="77777777" w:rsidR="00AB4A29" w:rsidRDefault="00AB4A29" w:rsidP="00AB4A29">
      <w:pPr>
        <w:tabs>
          <w:tab w:val="left" w:pos="9234"/>
        </w:tabs>
      </w:pPr>
    </w:p>
    <w:p w14:paraId="23CB9127" w14:textId="77777777" w:rsidR="00AB4A29" w:rsidRDefault="00AB4A29" w:rsidP="00AB4A29">
      <w:pPr>
        <w:tabs>
          <w:tab w:val="left" w:pos="9234"/>
        </w:tabs>
      </w:pPr>
      <w:r>
        <w:t>functions &lt;- c(sd,var,range)</w:t>
      </w:r>
    </w:p>
    <w:p w14:paraId="538C4468" w14:textId="77777777" w:rsidR="00AB4A29" w:rsidRDefault="00AB4A29" w:rsidP="00AB4A29">
      <w:pPr>
        <w:tabs>
          <w:tab w:val="left" w:pos="9234"/>
        </w:tabs>
      </w:pPr>
      <w:r>
        <w:t>for(var in functions) {</w:t>
      </w:r>
    </w:p>
    <w:p w14:paraId="47292F4F" w14:textId="77777777" w:rsidR="00AB4A29" w:rsidRDefault="00AB4A29" w:rsidP="00AB4A29">
      <w:pPr>
        <w:tabs>
          <w:tab w:val="left" w:pos="9234"/>
        </w:tabs>
      </w:pPr>
      <w:r>
        <w:t xml:space="preserve">  print(var)</w:t>
      </w:r>
    </w:p>
    <w:p w14:paraId="1208C843" w14:textId="77777777" w:rsidR="00AB4A29" w:rsidRDefault="00AB4A29" w:rsidP="00AB4A29">
      <w:pPr>
        <w:tabs>
          <w:tab w:val="left" w:pos="9234"/>
        </w:tabs>
      </w:pPr>
      <w:r>
        <w:t xml:space="preserve">  print(sapply(WAUS, var, na.rm=TRUE))</w:t>
      </w:r>
    </w:p>
    <w:p w14:paraId="75F76EA7" w14:textId="77777777" w:rsidR="00AB4A29" w:rsidRDefault="00AB4A29" w:rsidP="00AB4A29">
      <w:pPr>
        <w:tabs>
          <w:tab w:val="left" w:pos="9234"/>
        </w:tabs>
      </w:pPr>
      <w:r>
        <w:t>}</w:t>
      </w:r>
    </w:p>
    <w:p w14:paraId="305D0557" w14:textId="77777777" w:rsidR="00AB4A29" w:rsidRDefault="00AB4A29" w:rsidP="00AB4A29">
      <w:pPr>
        <w:tabs>
          <w:tab w:val="left" w:pos="9234"/>
        </w:tabs>
      </w:pPr>
    </w:p>
    <w:p w14:paraId="7BA29A11" w14:textId="77777777" w:rsidR="00AB4A29" w:rsidRDefault="00AB4A29" w:rsidP="00AB4A29">
      <w:pPr>
        <w:tabs>
          <w:tab w:val="left" w:pos="9234"/>
        </w:tabs>
      </w:pPr>
      <w:r>
        <w:t>#notice there are many NA's in the data</w:t>
      </w:r>
    </w:p>
    <w:p w14:paraId="27FD789C" w14:textId="77777777" w:rsidR="00AB4A29" w:rsidRDefault="00AB4A29" w:rsidP="00AB4A29">
      <w:pPr>
        <w:tabs>
          <w:tab w:val="left" w:pos="9234"/>
        </w:tabs>
      </w:pPr>
      <w:r>
        <w:t>#the NA's causing problem with the data so there are some calculations error</w:t>
      </w:r>
    </w:p>
    <w:p w14:paraId="4208CB05" w14:textId="77777777" w:rsidR="00AB4A29" w:rsidRDefault="00AB4A29" w:rsidP="00AB4A29">
      <w:pPr>
        <w:tabs>
          <w:tab w:val="left" w:pos="9234"/>
        </w:tabs>
      </w:pPr>
    </w:p>
    <w:p w14:paraId="66614A31" w14:textId="77777777" w:rsidR="00AB4A29" w:rsidRDefault="00AB4A29" w:rsidP="00AB4A29">
      <w:pPr>
        <w:tabs>
          <w:tab w:val="left" w:pos="9234"/>
        </w:tabs>
      </w:pPr>
      <w:r>
        <w:t>#2</w:t>
      </w:r>
    </w:p>
    <w:p w14:paraId="3D682FAA" w14:textId="77777777" w:rsidR="00AB4A29" w:rsidRDefault="00AB4A29" w:rsidP="00AB4A29">
      <w:pPr>
        <w:tabs>
          <w:tab w:val="left" w:pos="9234"/>
        </w:tabs>
      </w:pPr>
      <w:r>
        <w:t>#drop the NA's</w:t>
      </w:r>
    </w:p>
    <w:p w14:paraId="60F95BE1" w14:textId="77777777" w:rsidR="00AB4A29" w:rsidRDefault="00AB4A29" w:rsidP="00AB4A29">
      <w:pPr>
        <w:tabs>
          <w:tab w:val="left" w:pos="9234"/>
        </w:tabs>
      </w:pPr>
      <w:r>
        <w:t>WAUS &lt;- WAUS[rowSums(is.na(WAUS)) == 0,]</w:t>
      </w:r>
    </w:p>
    <w:p w14:paraId="5946BFBF" w14:textId="77777777" w:rsidR="00AB4A29" w:rsidRDefault="00AB4A29" w:rsidP="00AB4A29">
      <w:pPr>
        <w:tabs>
          <w:tab w:val="left" w:pos="9234"/>
        </w:tabs>
      </w:pPr>
      <w:r>
        <w:t>for(var in functions) {</w:t>
      </w:r>
    </w:p>
    <w:p w14:paraId="0A36E9A4" w14:textId="77777777" w:rsidR="00AB4A29" w:rsidRDefault="00AB4A29" w:rsidP="00AB4A29">
      <w:pPr>
        <w:tabs>
          <w:tab w:val="left" w:pos="9234"/>
        </w:tabs>
      </w:pPr>
      <w:r>
        <w:t xml:space="preserve">  print(var)</w:t>
      </w:r>
    </w:p>
    <w:p w14:paraId="77ADF797" w14:textId="77777777" w:rsidR="00AB4A29" w:rsidRDefault="00AB4A29" w:rsidP="00AB4A29">
      <w:pPr>
        <w:tabs>
          <w:tab w:val="left" w:pos="9234"/>
        </w:tabs>
      </w:pPr>
      <w:r>
        <w:t xml:space="preserve">  print(sapply(WAUS, var, na.rm=TRUE))</w:t>
      </w:r>
    </w:p>
    <w:p w14:paraId="680052D7" w14:textId="77777777" w:rsidR="00AB4A29" w:rsidRDefault="00AB4A29" w:rsidP="00AB4A29">
      <w:pPr>
        <w:tabs>
          <w:tab w:val="left" w:pos="9234"/>
        </w:tabs>
      </w:pPr>
      <w:r>
        <w:t>}</w:t>
      </w:r>
    </w:p>
    <w:p w14:paraId="6F76ED07" w14:textId="77777777" w:rsidR="00AB4A29" w:rsidRDefault="00AB4A29" w:rsidP="00AB4A29">
      <w:pPr>
        <w:tabs>
          <w:tab w:val="left" w:pos="9234"/>
        </w:tabs>
      </w:pPr>
    </w:p>
    <w:p w14:paraId="4070071A" w14:textId="77777777" w:rsidR="00AB4A29" w:rsidRDefault="00AB4A29" w:rsidP="00AB4A29">
      <w:pPr>
        <w:tabs>
          <w:tab w:val="left" w:pos="9234"/>
        </w:tabs>
      </w:pPr>
      <w:r>
        <w:t xml:space="preserve">WAUS &lt;- WAUS %&gt;% select(-Day,-Month,-Year,-Date) </w:t>
      </w:r>
    </w:p>
    <w:p w14:paraId="24CD371B" w14:textId="77777777" w:rsidR="00AB4A29" w:rsidRDefault="00AB4A29" w:rsidP="00AB4A29">
      <w:pPr>
        <w:tabs>
          <w:tab w:val="left" w:pos="9234"/>
        </w:tabs>
      </w:pPr>
      <w:r>
        <w:t>WAUS$WindDir3pm = as.factor(WAUS$WindDir3pm)</w:t>
      </w:r>
    </w:p>
    <w:p w14:paraId="6FC7C54C" w14:textId="77777777" w:rsidR="00AB4A29" w:rsidRDefault="00AB4A29" w:rsidP="00AB4A29">
      <w:pPr>
        <w:tabs>
          <w:tab w:val="left" w:pos="9234"/>
        </w:tabs>
      </w:pPr>
      <w:r>
        <w:t>WAUS$WindDir9am = as.factor(WAUS$WindDir9am)</w:t>
      </w:r>
    </w:p>
    <w:p w14:paraId="5DE8E12E" w14:textId="77777777" w:rsidR="00AB4A29" w:rsidRDefault="00AB4A29" w:rsidP="00AB4A29">
      <w:pPr>
        <w:tabs>
          <w:tab w:val="left" w:pos="9234"/>
        </w:tabs>
      </w:pPr>
      <w:r>
        <w:t>WAUS$WindGustDir = as.factor(WAUS$WindGustDir)</w:t>
      </w:r>
    </w:p>
    <w:p w14:paraId="4A138331" w14:textId="77777777" w:rsidR="00AB4A29" w:rsidRDefault="00AB4A29" w:rsidP="00AB4A29">
      <w:pPr>
        <w:tabs>
          <w:tab w:val="left" w:pos="9234"/>
        </w:tabs>
      </w:pPr>
      <w:r>
        <w:t>WAUS$WarmerTomorrow = as.factor(WAUS$WarmerTomorrow)</w:t>
      </w:r>
    </w:p>
    <w:p w14:paraId="699CD4B3" w14:textId="77777777" w:rsidR="00AB4A29" w:rsidRDefault="00AB4A29" w:rsidP="00AB4A29">
      <w:pPr>
        <w:tabs>
          <w:tab w:val="left" w:pos="9234"/>
        </w:tabs>
      </w:pPr>
    </w:p>
    <w:p w14:paraId="4098D86E" w14:textId="77777777" w:rsidR="00AB4A29" w:rsidRDefault="00AB4A29" w:rsidP="00AB4A29">
      <w:pPr>
        <w:tabs>
          <w:tab w:val="left" w:pos="9234"/>
        </w:tabs>
      </w:pPr>
      <w:r>
        <w:t>#3</w:t>
      </w:r>
    </w:p>
    <w:p w14:paraId="42B3C209" w14:textId="77777777" w:rsidR="00AB4A29" w:rsidRDefault="00AB4A29" w:rsidP="00AB4A29">
      <w:pPr>
        <w:tabs>
          <w:tab w:val="left" w:pos="9234"/>
        </w:tabs>
      </w:pPr>
      <w:r>
        <w:t xml:space="preserve">set.seed(31954081) #Student ID as random seed </w:t>
      </w:r>
    </w:p>
    <w:p w14:paraId="0527B774" w14:textId="77777777" w:rsidR="00AB4A29" w:rsidRDefault="00AB4A29" w:rsidP="00AB4A29">
      <w:pPr>
        <w:tabs>
          <w:tab w:val="left" w:pos="9234"/>
        </w:tabs>
      </w:pPr>
      <w:r>
        <w:t xml:space="preserve">train.row = sample(1:nrow(WAUS), 0.7*nrow(WAUS))  </w:t>
      </w:r>
    </w:p>
    <w:p w14:paraId="5FB58AFF" w14:textId="77777777" w:rsidR="00AB4A29" w:rsidRDefault="00AB4A29" w:rsidP="00AB4A29">
      <w:pPr>
        <w:tabs>
          <w:tab w:val="left" w:pos="9234"/>
        </w:tabs>
      </w:pPr>
      <w:r>
        <w:t xml:space="preserve">WAUS.train = WAUS[train.row,] </w:t>
      </w:r>
    </w:p>
    <w:p w14:paraId="52A238C5" w14:textId="77777777" w:rsidR="00AB4A29" w:rsidRDefault="00AB4A29" w:rsidP="00AB4A29">
      <w:pPr>
        <w:tabs>
          <w:tab w:val="left" w:pos="9234"/>
        </w:tabs>
      </w:pPr>
      <w:r>
        <w:t>WAUS.test = WAUS[-train.row,]</w:t>
      </w:r>
    </w:p>
    <w:p w14:paraId="3468B921" w14:textId="77777777" w:rsidR="00AB4A29" w:rsidRDefault="00AB4A29" w:rsidP="00AB4A29">
      <w:pPr>
        <w:tabs>
          <w:tab w:val="left" w:pos="9234"/>
        </w:tabs>
      </w:pPr>
    </w:p>
    <w:p w14:paraId="3092FF7B" w14:textId="77777777" w:rsidR="00AB4A29" w:rsidRDefault="00AB4A29" w:rsidP="00AB4A29">
      <w:pPr>
        <w:tabs>
          <w:tab w:val="left" w:pos="9234"/>
        </w:tabs>
      </w:pPr>
      <w:r>
        <w:t>nrow(WAUS.train)</w:t>
      </w:r>
    </w:p>
    <w:p w14:paraId="125FD905" w14:textId="77777777" w:rsidR="00AB4A29" w:rsidRDefault="00AB4A29" w:rsidP="00AB4A29">
      <w:pPr>
        <w:tabs>
          <w:tab w:val="left" w:pos="9234"/>
        </w:tabs>
      </w:pPr>
      <w:r>
        <w:t>nrow(WAUS.test)</w:t>
      </w:r>
    </w:p>
    <w:p w14:paraId="0215454D" w14:textId="77777777" w:rsidR="00AB4A29" w:rsidRDefault="00AB4A29" w:rsidP="00AB4A29">
      <w:pPr>
        <w:tabs>
          <w:tab w:val="left" w:pos="9234"/>
        </w:tabs>
      </w:pPr>
    </w:p>
    <w:p w14:paraId="05103C18" w14:textId="77777777" w:rsidR="00AB4A29" w:rsidRDefault="00AB4A29" w:rsidP="00AB4A29">
      <w:pPr>
        <w:tabs>
          <w:tab w:val="left" w:pos="9234"/>
        </w:tabs>
      </w:pPr>
    </w:p>
    <w:p w14:paraId="5ADE2323" w14:textId="77777777" w:rsidR="00AB4A29" w:rsidRDefault="00AB4A29" w:rsidP="00AB4A29">
      <w:pPr>
        <w:tabs>
          <w:tab w:val="left" w:pos="9234"/>
        </w:tabs>
      </w:pPr>
      <w:r>
        <w:t>#4 and ROC</w:t>
      </w:r>
    </w:p>
    <w:p w14:paraId="16F6CBF3" w14:textId="77777777" w:rsidR="00AB4A29" w:rsidRDefault="00AB4A29" w:rsidP="00AB4A29">
      <w:pPr>
        <w:tabs>
          <w:tab w:val="left" w:pos="9234"/>
        </w:tabs>
      </w:pPr>
      <w:r>
        <w:t>#https://d3cgwrxphz0fqu.cloudfront.net/38/e2/38e2bc6f81d1dd5659be73c3fb5b3a87888fb811?response-content-disposition=inline%3Bfilename%3D%22FIT3152%20Tutorial%2009%20%2B%20Solutions.pdf%22&amp;response-content-type=application%2Fpdf&amp;Expires=1652663160&amp;Signature=VCnF0iMA2B2hAeiNuf8NMNKcvtMqICBa~~tWygIOT3l30vlaIOTDZ0Zttp1aoXqpNdpsS6431Hk14K2RU0E-JpldKpsVEKzaEDyEsWVCeKnQg7sI3JKB0NshrztqavrwpQZe1k33Ol~egKwM-nUQ6Js55LBrbz4h6AIm1y7awIGLmZGEtlD0h3t0YsMQ5RRRnez-</w:t>
      </w:r>
      <w:r>
        <w:lastRenderedPageBreak/>
        <w:t>xCwc6EL6bov4ZdhT4u8H19Y3zSXDDFAzQ1qEMlfAi1nr4U9t50UFoQx0bAW66rFIlyI-XLcMtzu1vOFSSrIshDByH56TRSia09OsEqUEb-ujeluTIlsc58UD9Ra893nWUzfR2TIWaOxSQOwyUg__&amp;Key-Pair-Id=APKAJRIEZFHR4FGFTJHA</w:t>
      </w:r>
    </w:p>
    <w:p w14:paraId="14FAF675" w14:textId="77777777" w:rsidR="00AB4A29" w:rsidRDefault="00AB4A29" w:rsidP="00AB4A29">
      <w:pPr>
        <w:tabs>
          <w:tab w:val="left" w:pos="9234"/>
        </w:tabs>
      </w:pPr>
      <w:r>
        <w:t>#decision tree ###############################################</w:t>
      </w:r>
    </w:p>
    <w:p w14:paraId="7ACD9D6C" w14:textId="77777777" w:rsidR="00AB4A29" w:rsidRDefault="00AB4A29" w:rsidP="00AB4A29">
      <w:pPr>
        <w:tabs>
          <w:tab w:val="left" w:pos="9234"/>
        </w:tabs>
      </w:pPr>
      <w:r>
        <w:t>WAUS.tree =  tree(WarmerTomorrow ~., data = WAUS.train)</w:t>
      </w:r>
    </w:p>
    <w:p w14:paraId="3D1D3DE8" w14:textId="77777777" w:rsidR="00AB4A29" w:rsidRDefault="00AB4A29" w:rsidP="00AB4A29">
      <w:pPr>
        <w:tabs>
          <w:tab w:val="left" w:pos="9234"/>
        </w:tabs>
      </w:pPr>
      <w:r>
        <w:t>summary(WAUS.tree)</w:t>
      </w:r>
    </w:p>
    <w:p w14:paraId="25DCC8EC" w14:textId="77777777" w:rsidR="00AB4A29" w:rsidRDefault="00AB4A29" w:rsidP="00AB4A29">
      <w:pPr>
        <w:tabs>
          <w:tab w:val="left" w:pos="9234"/>
        </w:tabs>
      </w:pPr>
      <w:r>
        <w:t>plot(WAUS.tree)</w:t>
      </w:r>
    </w:p>
    <w:p w14:paraId="2214BED5" w14:textId="77777777" w:rsidR="00AB4A29" w:rsidRDefault="00AB4A29" w:rsidP="00AB4A29">
      <w:pPr>
        <w:tabs>
          <w:tab w:val="left" w:pos="9234"/>
        </w:tabs>
      </w:pPr>
      <w:r>
        <w:t>text(WAUS.tree, pretty = 0)</w:t>
      </w:r>
    </w:p>
    <w:p w14:paraId="10E9B498" w14:textId="77777777" w:rsidR="00AB4A29" w:rsidRDefault="00AB4A29" w:rsidP="00AB4A29">
      <w:pPr>
        <w:tabs>
          <w:tab w:val="left" w:pos="9234"/>
        </w:tabs>
      </w:pPr>
      <w:r>
        <w:t>WAUS.predtree = predict(WAUS.tree, WAUS.test, type = "class")</w:t>
      </w:r>
    </w:p>
    <w:p w14:paraId="70C1DC12" w14:textId="77777777" w:rsidR="00AB4A29" w:rsidRDefault="00AB4A29" w:rsidP="00AB4A29">
      <w:pPr>
        <w:tabs>
          <w:tab w:val="left" w:pos="9234"/>
        </w:tabs>
      </w:pPr>
    </w:p>
    <w:p w14:paraId="582488DC" w14:textId="77777777" w:rsidR="00AB4A29" w:rsidRDefault="00AB4A29" w:rsidP="00AB4A29">
      <w:pPr>
        <w:tabs>
          <w:tab w:val="left" w:pos="9234"/>
        </w:tabs>
      </w:pPr>
      <w:r>
        <w:t># do predictions as probabilities and draw ROC</w:t>
      </w:r>
    </w:p>
    <w:p w14:paraId="0CA35689" w14:textId="77777777" w:rsidR="00AB4A29" w:rsidRDefault="00AB4A29" w:rsidP="00AB4A29">
      <w:pPr>
        <w:tabs>
          <w:tab w:val="left" w:pos="9234"/>
        </w:tabs>
      </w:pPr>
      <w:r>
        <w:t>WAUS.pred.tree = predict(WAUS.tree, WAUS.test, type = "vector")</w:t>
      </w:r>
    </w:p>
    <w:p w14:paraId="713B8DD9" w14:textId="77777777" w:rsidR="00AB4A29" w:rsidRDefault="00AB4A29" w:rsidP="00AB4A29">
      <w:pPr>
        <w:tabs>
          <w:tab w:val="left" w:pos="9234"/>
        </w:tabs>
      </w:pPr>
    </w:p>
    <w:p w14:paraId="14BDB3FF" w14:textId="77777777" w:rsidR="00AB4A29" w:rsidRDefault="00AB4A29" w:rsidP="00AB4A29">
      <w:pPr>
        <w:tabs>
          <w:tab w:val="left" w:pos="9234"/>
        </w:tabs>
      </w:pPr>
      <w:r>
        <w:t># computing a simple ROC curve (x-axis: fpr, y-axis: tpr)</w:t>
      </w:r>
    </w:p>
    <w:p w14:paraId="4CAF0258" w14:textId="77777777" w:rsidR="00AB4A29" w:rsidRDefault="00AB4A29" w:rsidP="00AB4A29">
      <w:pPr>
        <w:tabs>
          <w:tab w:val="left" w:pos="9234"/>
        </w:tabs>
      </w:pPr>
      <w:r>
        <w:t># labels are actual values, predictors are probability of class</w:t>
      </w:r>
    </w:p>
    <w:p w14:paraId="70F9D976" w14:textId="77777777" w:rsidR="00AB4A29" w:rsidRDefault="00AB4A29" w:rsidP="00AB4A29">
      <w:pPr>
        <w:tabs>
          <w:tab w:val="left" w:pos="9234"/>
        </w:tabs>
      </w:pPr>
      <w:r>
        <w:t>WAUSDpred &lt;- prediction( WAUS.pred.tree[,2], WAUS.test$WarmerTomorrow)</w:t>
      </w:r>
    </w:p>
    <w:p w14:paraId="3C18687F" w14:textId="77777777" w:rsidR="00AB4A29" w:rsidRDefault="00AB4A29" w:rsidP="00AB4A29">
      <w:pPr>
        <w:tabs>
          <w:tab w:val="left" w:pos="9234"/>
        </w:tabs>
      </w:pPr>
      <w:r>
        <w:t>WAUSDperf &lt;- performance(WAUSDpred,"tpr","fpr")</w:t>
      </w:r>
    </w:p>
    <w:p w14:paraId="0F6DA7E2" w14:textId="77777777" w:rsidR="00AB4A29" w:rsidRDefault="00AB4A29" w:rsidP="00AB4A29">
      <w:pPr>
        <w:tabs>
          <w:tab w:val="left" w:pos="9234"/>
        </w:tabs>
      </w:pPr>
      <w:r>
        <w:t>plot(WAUSDperf)</w:t>
      </w:r>
    </w:p>
    <w:p w14:paraId="7CCE311C" w14:textId="77777777" w:rsidR="00AB4A29" w:rsidRDefault="00AB4A29" w:rsidP="00AB4A29">
      <w:pPr>
        <w:tabs>
          <w:tab w:val="left" w:pos="9234"/>
        </w:tabs>
      </w:pPr>
      <w:r>
        <w:t xml:space="preserve">abline(0,1) </w:t>
      </w:r>
    </w:p>
    <w:p w14:paraId="0D3EFF3A" w14:textId="77777777" w:rsidR="00AB4A29" w:rsidRDefault="00AB4A29" w:rsidP="00AB4A29">
      <w:pPr>
        <w:tabs>
          <w:tab w:val="left" w:pos="9234"/>
        </w:tabs>
      </w:pPr>
    </w:p>
    <w:p w14:paraId="44D217E1" w14:textId="77777777" w:rsidR="00AB4A29" w:rsidRDefault="00AB4A29" w:rsidP="00AB4A29">
      <w:pPr>
        <w:tabs>
          <w:tab w:val="left" w:pos="9234"/>
        </w:tabs>
      </w:pPr>
      <w:r>
        <w:t>#naive bayes ##################################################</w:t>
      </w:r>
    </w:p>
    <w:p w14:paraId="4AEAFB56" w14:textId="77777777" w:rsidR="00AB4A29" w:rsidRDefault="00AB4A29" w:rsidP="00AB4A29">
      <w:pPr>
        <w:tabs>
          <w:tab w:val="left" w:pos="9234"/>
        </w:tabs>
      </w:pPr>
      <w:r>
        <w:t>WAUS.bayes = naiveBayes(WarmerTomorrow ~. , data = WAUS.train)</w:t>
      </w:r>
    </w:p>
    <w:p w14:paraId="33B901F6" w14:textId="77777777" w:rsidR="00AB4A29" w:rsidRDefault="00AB4A29" w:rsidP="00AB4A29">
      <w:pPr>
        <w:tabs>
          <w:tab w:val="left" w:pos="9234"/>
        </w:tabs>
      </w:pPr>
    </w:p>
    <w:p w14:paraId="5B8D0D89" w14:textId="77777777" w:rsidR="00AB4A29" w:rsidRDefault="00AB4A29" w:rsidP="00AB4A29">
      <w:pPr>
        <w:tabs>
          <w:tab w:val="left" w:pos="9234"/>
        </w:tabs>
      </w:pPr>
      <w:r>
        <w:t># outputs as confidence levels</w:t>
      </w:r>
    </w:p>
    <w:p w14:paraId="4D4D326F" w14:textId="77777777" w:rsidR="00AB4A29" w:rsidRDefault="00AB4A29" w:rsidP="00AB4A29">
      <w:pPr>
        <w:tabs>
          <w:tab w:val="left" w:pos="9234"/>
        </w:tabs>
      </w:pPr>
      <w:r>
        <w:t>WAUS.predbayes = predict(WAUS.bayes, WAUS.test)</w:t>
      </w:r>
    </w:p>
    <w:p w14:paraId="2594BB38" w14:textId="77777777" w:rsidR="00AB4A29" w:rsidRDefault="00AB4A29" w:rsidP="00AB4A29">
      <w:pPr>
        <w:tabs>
          <w:tab w:val="left" w:pos="9234"/>
        </w:tabs>
      </w:pPr>
      <w:r>
        <w:t>WAUSpred.bayes = predict(WAUS.bayes, WAUS.test, type = 'raw')</w:t>
      </w:r>
    </w:p>
    <w:p w14:paraId="55DF2697" w14:textId="77777777" w:rsidR="00AB4A29" w:rsidRDefault="00AB4A29" w:rsidP="00AB4A29">
      <w:pPr>
        <w:tabs>
          <w:tab w:val="left" w:pos="9234"/>
        </w:tabs>
      </w:pPr>
      <w:r>
        <w:t>WAUSBpred &lt;- prediction( WAUSpred.bayes[,2], WAUS.test$WarmerTomorrow)</w:t>
      </w:r>
    </w:p>
    <w:p w14:paraId="6CD84120" w14:textId="77777777" w:rsidR="00AB4A29" w:rsidRDefault="00AB4A29" w:rsidP="00AB4A29">
      <w:pPr>
        <w:tabs>
          <w:tab w:val="left" w:pos="9234"/>
        </w:tabs>
      </w:pPr>
      <w:r>
        <w:t>WAUSBperf &lt;- performance(WAUSBpred,"tpr","fpr")</w:t>
      </w:r>
    </w:p>
    <w:p w14:paraId="3F475366" w14:textId="77777777" w:rsidR="00AB4A29" w:rsidRDefault="00AB4A29" w:rsidP="00AB4A29">
      <w:pPr>
        <w:tabs>
          <w:tab w:val="left" w:pos="9234"/>
        </w:tabs>
      </w:pPr>
      <w:r>
        <w:t xml:space="preserve">plot(WAUSBperf, add=TRUE, col = "blueviolet") </w:t>
      </w:r>
    </w:p>
    <w:p w14:paraId="2E5743C0" w14:textId="77777777" w:rsidR="00AB4A29" w:rsidRDefault="00AB4A29" w:rsidP="00AB4A29">
      <w:pPr>
        <w:tabs>
          <w:tab w:val="left" w:pos="9234"/>
        </w:tabs>
      </w:pPr>
    </w:p>
    <w:p w14:paraId="64CEF277" w14:textId="77777777" w:rsidR="00AB4A29" w:rsidRDefault="00AB4A29" w:rsidP="00AB4A29">
      <w:pPr>
        <w:tabs>
          <w:tab w:val="left" w:pos="9234"/>
        </w:tabs>
      </w:pPr>
      <w:r>
        <w:t>summary(WAUS.predbayes)</w:t>
      </w:r>
    </w:p>
    <w:p w14:paraId="7238B7A3" w14:textId="77777777" w:rsidR="00AB4A29" w:rsidRDefault="00AB4A29" w:rsidP="00AB4A29">
      <w:pPr>
        <w:tabs>
          <w:tab w:val="left" w:pos="9234"/>
        </w:tabs>
      </w:pPr>
    </w:p>
    <w:p w14:paraId="04E9E473" w14:textId="77777777" w:rsidR="00AB4A29" w:rsidRDefault="00AB4A29" w:rsidP="00AB4A29">
      <w:pPr>
        <w:tabs>
          <w:tab w:val="left" w:pos="9234"/>
        </w:tabs>
      </w:pPr>
    </w:p>
    <w:p w14:paraId="1BEDC98D" w14:textId="77777777" w:rsidR="00AB4A29" w:rsidRDefault="00AB4A29" w:rsidP="00AB4A29">
      <w:pPr>
        <w:tabs>
          <w:tab w:val="left" w:pos="9234"/>
        </w:tabs>
      </w:pPr>
      <w:r>
        <w:t>#Bagging #######################################################</w:t>
      </w:r>
    </w:p>
    <w:p w14:paraId="0C59DB6D" w14:textId="77777777" w:rsidR="00AB4A29" w:rsidRDefault="00AB4A29" w:rsidP="00AB4A29">
      <w:pPr>
        <w:tabs>
          <w:tab w:val="left" w:pos="9234"/>
        </w:tabs>
      </w:pPr>
      <w:r>
        <w:t>WAUS.bag &lt;- bagging(WarmerTomorrow ~. , data = WAUS.train, mfinal=5)</w:t>
      </w:r>
    </w:p>
    <w:p w14:paraId="6E4396B9" w14:textId="77777777" w:rsidR="00AB4A29" w:rsidRDefault="00AB4A29" w:rsidP="00AB4A29">
      <w:pPr>
        <w:tabs>
          <w:tab w:val="left" w:pos="9234"/>
        </w:tabs>
      </w:pPr>
      <w:r>
        <w:t>WAUSpred.bag &lt;- predict.bagging(WAUS.bag, WAUS.test)</w:t>
      </w:r>
    </w:p>
    <w:p w14:paraId="31FA24E7" w14:textId="77777777" w:rsidR="00AB4A29" w:rsidRDefault="00AB4A29" w:rsidP="00AB4A29">
      <w:pPr>
        <w:tabs>
          <w:tab w:val="left" w:pos="9234"/>
        </w:tabs>
      </w:pPr>
    </w:p>
    <w:p w14:paraId="646688C2" w14:textId="77777777" w:rsidR="00AB4A29" w:rsidRDefault="00AB4A29" w:rsidP="00AB4A29">
      <w:pPr>
        <w:tabs>
          <w:tab w:val="left" w:pos="9234"/>
        </w:tabs>
      </w:pPr>
      <w:r>
        <w:t>WAUSBagpred &lt;- prediction( WAUSpred.bag$prob[,2], WAUS.test$WarmerTomorrow)</w:t>
      </w:r>
    </w:p>
    <w:p w14:paraId="4C996852" w14:textId="77777777" w:rsidR="00AB4A29" w:rsidRDefault="00AB4A29" w:rsidP="00AB4A29">
      <w:pPr>
        <w:tabs>
          <w:tab w:val="left" w:pos="9234"/>
        </w:tabs>
      </w:pPr>
      <w:r>
        <w:t>WAUSBagperf &lt;- performance(WAUSBagpred,"tpr","fpr")</w:t>
      </w:r>
    </w:p>
    <w:p w14:paraId="3443F692" w14:textId="77777777" w:rsidR="00AB4A29" w:rsidRDefault="00AB4A29" w:rsidP="00AB4A29">
      <w:pPr>
        <w:tabs>
          <w:tab w:val="left" w:pos="9234"/>
        </w:tabs>
      </w:pPr>
      <w:r>
        <w:t>plot(WAUSBagperf, add=TRUE, col = "blue")</w:t>
      </w:r>
    </w:p>
    <w:p w14:paraId="2E56FE48" w14:textId="77777777" w:rsidR="00AB4A29" w:rsidRDefault="00AB4A29" w:rsidP="00AB4A29">
      <w:pPr>
        <w:tabs>
          <w:tab w:val="left" w:pos="9234"/>
        </w:tabs>
      </w:pPr>
    </w:p>
    <w:p w14:paraId="5A65CF52" w14:textId="77777777" w:rsidR="00AB4A29" w:rsidRDefault="00AB4A29" w:rsidP="00AB4A29">
      <w:pPr>
        <w:tabs>
          <w:tab w:val="left" w:pos="9234"/>
        </w:tabs>
      </w:pPr>
      <w:r>
        <w:t>#Boosting ########################################################</w:t>
      </w:r>
    </w:p>
    <w:p w14:paraId="0ECF5B5A" w14:textId="77777777" w:rsidR="00AB4A29" w:rsidRDefault="00AB4A29" w:rsidP="00AB4A29">
      <w:pPr>
        <w:tabs>
          <w:tab w:val="left" w:pos="9234"/>
        </w:tabs>
      </w:pPr>
      <w:r>
        <w:t>WAUS.Boost &lt;- boosting(WarmerTomorrow ~. , data = WAUS.train, mfinal=10)</w:t>
      </w:r>
    </w:p>
    <w:p w14:paraId="43F04803" w14:textId="77777777" w:rsidR="00AB4A29" w:rsidRDefault="00AB4A29" w:rsidP="00AB4A29">
      <w:pPr>
        <w:tabs>
          <w:tab w:val="left" w:pos="9234"/>
        </w:tabs>
      </w:pPr>
      <w:r>
        <w:t>WAUSpred.boost &lt;- predict.boosting(WAUS.Boost, newdata=WAUS.test)</w:t>
      </w:r>
    </w:p>
    <w:p w14:paraId="74077D65" w14:textId="77777777" w:rsidR="00AB4A29" w:rsidRDefault="00AB4A29" w:rsidP="00AB4A29">
      <w:pPr>
        <w:tabs>
          <w:tab w:val="left" w:pos="9234"/>
        </w:tabs>
      </w:pPr>
      <w:r>
        <w:t>WAUSBoostpred &lt;- prediction( WAUSpred.boost$prob[,2], WAUS.test$WarmerTomorrow)</w:t>
      </w:r>
    </w:p>
    <w:p w14:paraId="5E627184" w14:textId="77777777" w:rsidR="00AB4A29" w:rsidRDefault="00AB4A29" w:rsidP="00AB4A29">
      <w:pPr>
        <w:tabs>
          <w:tab w:val="left" w:pos="9234"/>
        </w:tabs>
      </w:pPr>
      <w:r>
        <w:t>WAUSBoostperf &lt;- performance(WAUSBoostpred,"tpr","fpr")</w:t>
      </w:r>
    </w:p>
    <w:p w14:paraId="01A9CF77" w14:textId="77777777" w:rsidR="00AB4A29" w:rsidRDefault="00AB4A29" w:rsidP="00AB4A29">
      <w:pPr>
        <w:tabs>
          <w:tab w:val="left" w:pos="9234"/>
        </w:tabs>
      </w:pPr>
      <w:r>
        <w:t>plot(WAUSBoostperf, add=TRUE, col = "red")</w:t>
      </w:r>
    </w:p>
    <w:p w14:paraId="6A88BB08" w14:textId="77777777" w:rsidR="00AB4A29" w:rsidRDefault="00AB4A29" w:rsidP="00AB4A29">
      <w:pPr>
        <w:tabs>
          <w:tab w:val="left" w:pos="9234"/>
        </w:tabs>
      </w:pPr>
    </w:p>
    <w:p w14:paraId="1A7C0198" w14:textId="77777777" w:rsidR="00AB4A29" w:rsidRDefault="00AB4A29" w:rsidP="00AB4A29">
      <w:pPr>
        <w:tabs>
          <w:tab w:val="left" w:pos="9234"/>
        </w:tabs>
      </w:pPr>
      <w:r>
        <w:t># Random Forest#####################################################</w:t>
      </w:r>
    </w:p>
    <w:p w14:paraId="2255E170" w14:textId="77777777" w:rsidR="00AB4A29" w:rsidRDefault="00AB4A29" w:rsidP="00AB4A29">
      <w:pPr>
        <w:tabs>
          <w:tab w:val="left" w:pos="9234"/>
        </w:tabs>
      </w:pPr>
      <w:r>
        <w:lastRenderedPageBreak/>
        <w:t>WAUS.test &lt;- na.omit(WAUS.test)</w:t>
      </w:r>
    </w:p>
    <w:p w14:paraId="53B64886" w14:textId="77777777" w:rsidR="00AB4A29" w:rsidRDefault="00AB4A29" w:rsidP="00AB4A29">
      <w:pPr>
        <w:tabs>
          <w:tab w:val="left" w:pos="9234"/>
        </w:tabs>
      </w:pPr>
      <w:r>
        <w:t>WAUS.train &lt;- na.omit(WAUS.train)</w:t>
      </w:r>
    </w:p>
    <w:p w14:paraId="1309176C" w14:textId="77777777" w:rsidR="00AB4A29" w:rsidRDefault="00AB4A29" w:rsidP="00AB4A29">
      <w:pPr>
        <w:tabs>
          <w:tab w:val="left" w:pos="9234"/>
        </w:tabs>
      </w:pPr>
      <w:r>
        <w:t>WAUS.rf &lt;- randomForest(WarmerTomorrow ~. , data = WAUS.train, na.action = na.exclude)</w:t>
      </w:r>
    </w:p>
    <w:p w14:paraId="5ED43C6F" w14:textId="77777777" w:rsidR="00AB4A29" w:rsidRDefault="00AB4A29" w:rsidP="00AB4A29">
      <w:pPr>
        <w:tabs>
          <w:tab w:val="left" w:pos="9234"/>
        </w:tabs>
      </w:pPr>
      <w:r>
        <w:t>WAUSpred.rf &lt;- predict(WAUS.rf, WAUS.test, type="prob")</w:t>
      </w:r>
    </w:p>
    <w:p w14:paraId="0F1F62FE" w14:textId="77777777" w:rsidR="00AB4A29" w:rsidRDefault="00AB4A29" w:rsidP="00AB4A29">
      <w:pPr>
        <w:tabs>
          <w:tab w:val="left" w:pos="9234"/>
        </w:tabs>
      </w:pPr>
      <w:r>
        <w:t>WAUSpredrf &lt;- predict(WAUS.rf, WAUS.test)</w:t>
      </w:r>
    </w:p>
    <w:p w14:paraId="422556A2" w14:textId="77777777" w:rsidR="00AB4A29" w:rsidRDefault="00AB4A29" w:rsidP="00AB4A29">
      <w:pPr>
        <w:tabs>
          <w:tab w:val="left" w:pos="9234"/>
        </w:tabs>
      </w:pPr>
      <w:r>
        <w:t>WAUSFpred &lt;- prediction( WAUSpred.rf[,2], WAUS.test$WarmerTomorrow)</w:t>
      </w:r>
    </w:p>
    <w:p w14:paraId="2D794CB6" w14:textId="77777777" w:rsidR="00AB4A29" w:rsidRDefault="00AB4A29" w:rsidP="00AB4A29">
      <w:pPr>
        <w:tabs>
          <w:tab w:val="left" w:pos="9234"/>
        </w:tabs>
      </w:pPr>
      <w:r>
        <w:t>WAUSFperf &lt;- performance(WAUSFpred,"tpr","fpr")</w:t>
      </w:r>
    </w:p>
    <w:p w14:paraId="21809D03" w14:textId="77777777" w:rsidR="00AB4A29" w:rsidRDefault="00AB4A29" w:rsidP="00AB4A29">
      <w:pPr>
        <w:tabs>
          <w:tab w:val="left" w:pos="9234"/>
        </w:tabs>
      </w:pPr>
      <w:r>
        <w:t xml:space="preserve">plot(WAUSFperf, add=TRUE, col = "darkgreen") </w:t>
      </w:r>
    </w:p>
    <w:p w14:paraId="5E144D16" w14:textId="77777777" w:rsidR="00AB4A29" w:rsidRDefault="00AB4A29" w:rsidP="00AB4A29">
      <w:pPr>
        <w:tabs>
          <w:tab w:val="left" w:pos="9234"/>
        </w:tabs>
      </w:pPr>
    </w:p>
    <w:p w14:paraId="4BDE2C65" w14:textId="77777777" w:rsidR="00AB4A29" w:rsidRDefault="00AB4A29" w:rsidP="00AB4A29">
      <w:pPr>
        <w:tabs>
          <w:tab w:val="left" w:pos="9234"/>
        </w:tabs>
      </w:pPr>
    </w:p>
    <w:p w14:paraId="2559EBA5" w14:textId="77777777" w:rsidR="00AB4A29" w:rsidRDefault="00AB4A29" w:rsidP="00AB4A29">
      <w:pPr>
        <w:tabs>
          <w:tab w:val="left" w:pos="9234"/>
        </w:tabs>
      </w:pPr>
      <w:r>
        <w:t>#5</w:t>
      </w:r>
    </w:p>
    <w:p w14:paraId="05B1E153" w14:textId="77777777" w:rsidR="00AB4A29" w:rsidRDefault="00AB4A29" w:rsidP="00AB4A29">
      <w:pPr>
        <w:tabs>
          <w:tab w:val="left" w:pos="9234"/>
        </w:tabs>
      </w:pPr>
      <w:r>
        <w:t>#Decision Tree #########################</w:t>
      </w:r>
    </w:p>
    <w:p w14:paraId="141DF277" w14:textId="77777777" w:rsidR="00AB4A29" w:rsidRDefault="00AB4A29" w:rsidP="00AB4A29">
      <w:pPr>
        <w:tabs>
          <w:tab w:val="left" w:pos="9234"/>
        </w:tabs>
      </w:pPr>
      <w:r>
        <w:t># do predictions as classes on tree and draw a table</w:t>
      </w:r>
    </w:p>
    <w:p w14:paraId="5BEB7361" w14:textId="77777777" w:rsidR="00AB4A29" w:rsidRDefault="00AB4A29" w:rsidP="00AB4A29">
      <w:pPr>
        <w:tabs>
          <w:tab w:val="left" w:pos="9234"/>
        </w:tabs>
      </w:pPr>
      <w:r>
        <w:t>t1=table(Predicted_Class = WAUS.predtree, Actual_Class = WAUS.test$WarmerTomorrow)</w:t>
      </w:r>
    </w:p>
    <w:p w14:paraId="72B63A42" w14:textId="77777777" w:rsidR="00AB4A29" w:rsidRDefault="00AB4A29" w:rsidP="00AB4A29">
      <w:pPr>
        <w:tabs>
          <w:tab w:val="left" w:pos="9234"/>
        </w:tabs>
      </w:pPr>
      <w:r>
        <w:t>cat("\n#Decision Tree Confusion\n")</w:t>
      </w:r>
    </w:p>
    <w:p w14:paraId="53E5F701" w14:textId="77777777" w:rsidR="00AB4A29" w:rsidRDefault="00AB4A29" w:rsidP="00AB4A29">
      <w:pPr>
        <w:tabs>
          <w:tab w:val="left" w:pos="9234"/>
        </w:tabs>
      </w:pPr>
      <w:r>
        <w:t>print(t1)</w:t>
      </w:r>
    </w:p>
    <w:p w14:paraId="3841B31C" w14:textId="77777777" w:rsidR="00AB4A29" w:rsidRDefault="00AB4A29" w:rsidP="00AB4A29">
      <w:pPr>
        <w:tabs>
          <w:tab w:val="left" w:pos="9234"/>
        </w:tabs>
      </w:pPr>
    </w:p>
    <w:p w14:paraId="4B811987" w14:textId="77777777" w:rsidR="00AB4A29" w:rsidRDefault="00AB4A29" w:rsidP="00AB4A29">
      <w:pPr>
        <w:tabs>
          <w:tab w:val="left" w:pos="9234"/>
        </w:tabs>
      </w:pPr>
      <w:r>
        <w:t>#naive bayes ############################</w:t>
      </w:r>
    </w:p>
    <w:p w14:paraId="32BD4083" w14:textId="77777777" w:rsidR="00AB4A29" w:rsidRDefault="00AB4A29" w:rsidP="00AB4A29">
      <w:pPr>
        <w:tabs>
          <w:tab w:val="left" w:pos="9234"/>
        </w:tabs>
      </w:pPr>
      <w:r>
        <w:t>t2=table(Predicted_Class = WAUS.predbayes, Actual_Class = WAUS.test$WarmerTomorrow)</w:t>
      </w:r>
    </w:p>
    <w:p w14:paraId="2160ADB8" w14:textId="77777777" w:rsidR="00AB4A29" w:rsidRDefault="00AB4A29" w:rsidP="00AB4A29">
      <w:pPr>
        <w:tabs>
          <w:tab w:val="left" w:pos="9234"/>
        </w:tabs>
      </w:pPr>
      <w:r>
        <w:t>cat("\n#NaiveBayes Confusion\n")</w:t>
      </w:r>
    </w:p>
    <w:p w14:paraId="14F5344D" w14:textId="77777777" w:rsidR="00AB4A29" w:rsidRDefault="00AB4A29" w:rsidP="00AB4A29">
      <w:pPr>
        <w:tabs>
          <w:tab w:val="left" w:pos="9234"/>
        </w:tabs>
      </w:pPr>
      <w:r>
        <w:t>print(t2)</w:t>
      </w:r>
    </w:p>
    <w:p w14:paraId="1DE43A41" w14:textId="77777777" w:rsidR="00AB4A29" w:rsidRDefault="00AB4A29" w:rsidP="00AB4A29">
      <w:pPr>
        <w:tabs>
          <w:tab w:val="left" w:pos="9234"/>
        </w:tabs>
      </w:pPr>
    </w:p>
    <w:p w14:paraId="579B7FA4" w14:textId="77777777" w:rsidR="00AB4A29" w:rsidRDefault="00AB4A29" w:rsidP="00AB4A29">
      <w:pPr>
        <w:tabs>
          <w:tab w:val="left" w:pos="9234"/>
        </w:tabs>
      </w:pPr>
      <w:r>
        <w:t>#Random Forest ############################</w:t>
      </w:r>
    </w:p>
    <w:p w14:paraId="037CA0FB" w14:textId="77777777" w:rsidR="00AB4A29" w:rsidRDefault="00AB4A29" w:rsidP="00AB4A29">
      <w:pPr>
        <w:tabs>
          <w:tab w:val="left" w:pos="9234"/>
        </w:tabs>
      </w:pPr>
      <w:r>
        <w:t>t3=table(Predicted_Class = WAUSpredrf, Actual_Class = WAUS.test$WarmerTomorrow)</w:t>
      </w:r>
    </w:p>
    <w:p w14:paraId="5F386DF6" w14:textId="77777777" w:rsidR="00AB4A29" w:rsidRDefault="00AB4A29" w:rsidP="00AB4A29">
      <w:pPr>
        <w:tabs>
          <w:tab w:val="left" w:pos="9234"/>
        </w:tabs>
      </w:pPr>
      <w:r>
        <w:t>cat("\n#Random Forest Confusion\n")</w:t>
      </w:r>
    </w:p>
    <w:p w14:paraId="12DF59BA" w14:textId="77777777" w:rsidR="00AB4A29" w:rsidRDefault="00AB4A29" w:rsidP="00AB4A29">
      <w:pPr>
        <w:tabs>
          <w:tab w:val="left" w:pos="9234"/>
        </w:tabs>
      </w:pPr>
      <w:r>
        <w:t>print(t3)</w:t>
      </w:r>
    </w:p>
    <w:p w14:paraId="1D81E281" w14:textId="77777777" w:rsidR="00AB4A29" w:rsidRDefault="00AB4A29" w:rsidP="00AB4A29">
      <w:pPr>
        <w:tabs>
          <w:tab w:val="left" w:pos="9234"/>
        </w:tabs>
      </w:pPr>
    </w:p>
    <w:p w14:paraId="1ADB2F9B" w14:textId="77777777" w:rsidR="00AB4A29" w:rsidRDefault="00AB4A29" w:rsidP="00AB4A29">
      <w:pPr>
        <w:tabs>
          <w:tab w:val="left" w:pos="9234"/>
        </w:tabs>
      </w:pPr>
      <w:r>
        <w:t>#Boosting ################################</w:t>
      </w:r>
    </w:p>
    <w:p w14:paraId="65BDFE62" w14:textId="77777777" w:rsidR="00AB4A29" w:rsidRDefault="00AB4A29" w:rsidP="00AB4A29">
      <w:pPr>
        <w:tabs>
          <w:tab w:val="left" w:pos="9234"/>
        </w:tabs>
      </w:pPr>
      <w:r>
        <w:t>cat("\n#Boosting Confusion\n")</w:t>
      </w:r>
    </w:p>
    <w:p w14:paraId="44D4F4D4" w14:textId="77777777" w:rsidR="00AB4A29" w:rsidRDefault="00AB4A29" w:rsidP="00AB4A29">
      <w:pPr>
        <w:tabs>
          <w:tab w:val="left" w:pos="9234"/>
        </w:tabs>
      </w:pPr>
      <w:r>
        <w:t xml:space="preserve">print(WAUSpred.boost$confusion) </w:t>
      </w:r>
    </w:p>
    <w:p w14:paraId="38C15331" w14:textId="77777777" w:rsidR="00AB4A29" w:rsidRDefault="00AB4A29" w:rsidP="00AB4A29">
      <w:pPr>
        <w:tabs>
          <w:tab w:val="left" w:pos="9234"/>
        </w:tabs>
      </w:pPr>
    </w:p>
    <w:p w14:paraId="6BA14109" w14:textId="77777777" w:rsidR="00AB4A29" w:rsidRDefault="00AB4A29" w:rsidP="00AB4A29">
      <w:pPr>
        <w:tabs>
          <w:tab w:val="left" w:pos="9234"/>
        </w:tabs>
      </w:pPr>
      <w:r>
        <w:t>#Bagging ###################################</w:t>
      </w:r>
    </w:p>
    <w:p w14:paraId="2448E5FD" w14:textId="77777777" w:rsidR="00AB4A29" w:rsidRDefault="00AB4A29" w:rsidP="00AB4A29">
      <w:pPr>
        <w:tabs>
          <w:tab w:val="left" w:pos="9234"/>
        </w:tabs>
      </w:pPr>
      <w:r>
        <w:t>cat("\n#Bagging Confusion\n")</w:t>
      </w:r>
    </w:p>
    <w:p w14:paraId="1BABEE28" w14:textId="77777777" w:rsidR="00AB4A29" w:rsidRDefault="00AB4A29" w:rsidP="00AB4A29">
      <w:pPr>
        <w:tabs>
          <w:tab w:val="left" w:pos="9234"/>
        </w:tabs>
      </w:pPr>
      <w:r>
        <w:t xml:space="preserve">print(WAUSpred.bag$confusion) </w:t>
      </w:r>
    </w:p>
    <w:p w14:paraId="2DDC46CE" w14:textId="77777777" w:rsidR="00AB4A29" w:rsidRDefault="00AB4A29" w:rsidP="00AB4A29">
      <w:pPr>
        <w:tabs>
          <w:tab w:val="left" w:pos="9234"/>
        </w:tabs>
      </w:pPr>
    </w:p>
    <w:p w14:paraId="7695113E" w14:textId="77777777" w:rsidR="00AB4A29" w:rsidRDefault="00AB4A29" w:rsidP="00AB4A29">
      <w:pPr>
        <w:tabs>
          <w:tab w:val="left" w:pos="9234"/>
        </w:tabs>
      </w:pPr>
    </w:p>
    <w:p w14:paraId="4FC37182" w14:textId="77777777" w:rsidR="00AB4A29" w:rsidRDefault="00AB4A29" w:rsidP="00AB4A29">
      <w:pPr>
        <w:tabs>
          <w:tab w:val="left" w:pos="9234"/>
        </w:tabs>
      </w:pPr>
      <w:r>
        <w:t>#check all accuracy</w:t>
      </w:r>
    </w:p>
    <w:p w14:paraId="17E656FB" w14:textId="77777777" w:rsidR="00AB4A29" w:rsidRDefault="00AB4A29" w:rsidP="00AB4A29">
      <w:pPr>
        <w:tabs>
          <w:tab w:val="left" w:pos="9234"/>
        </w:tabs>
      </w:pPr>
      <w:r>
        <w:t>accuracyDtree = round(sum(diag(t1))/sum(t1),4)</w:t>
      </w:r>
    </w:p>
    <w:p w14:paraId="7AA38AFC" w14:textId="77777777" w:rsidR="00AB4A29" w:rsidRDefault="00AB4A29" w:rsidP="00AB4A29">
      <w:pPr>
        <w:tabs>
          <w:tab w:val="left" w:pos="9234"/>
        </w:tabs>
      </w:pPr>
      <w:r>
        <w:t>accuracyNB = round(sum(diag(t2))/sum(t2),4)</w:t>
      </w:r>
    </w:p>
    <w:p w14:paraId="6F17E167" w14:textId="77777777" w:rsidR="00AB4A29" w:rsidRDefault="00AB4A29" w:rsidP="00AB4A29">
      <w:pPr>
        <w:tabs>
          <w:tab w:val="left" w:pos="9234"/>
        </w:tabs>
      </w:pPr>
      <w:r>
        <w:t>accuracyBag = round((1 - WAUSpred.bag$error), 4)</w:t>
      </w:r>
    </w:p>
    <w:p w14:paraId="022F1000" w14:textId="77777777" w:rsidR="00AB4A29" w:rsidRDefault="00AB4A29" w:rsidP="00AB4A29">
      <w:pPr>
        <w:tabs>
          <w:tab w:val="left" w:pos="9234"/>
        </w:tabs>
      </w:pPr>
      <w:r>
        <w:t>accuracyBoost = round((1 - WAUSpred.boost$error), 4)</w:t>
      </w:r>
    </w:p>
    <w:p w14:paraId="628592E9" w14:textId="77777777" w:rsidR="00AB4A29" w:rsidRDefault="00AB4A29" w:rsidP="00AB4A29">
      <w:pPr>
        <w:tabs>
          <w:tab w:val="left" w:pos="9234"/>
        </w:tabs>
      </w:pPr>
      <w:r>
        <w:t>accuracyRF = round(sum(diag(t3))/sum(t3), 4)</w:t>
      </w:r>
    </w:p>
    <w:p w14:paraId="3961D65B" w14:textId="77777777" w:rsidR="00AB4A29" w:rsidRDefault="00AB4A29" w:rsidP="00AB4A29">
      <w:pPr>
        <w:tabs>
          <w:tab w:val="left" w:pos="9234"/>
        </w:tabs>
      </w:pPr>
    </w:p>
    <w:p w14:paraId="79692624" w14:textId="77777777" w:rsidR="00AB4A29" w:rsidRDefault="00AB4A29" w:rsidP="00AB4A29">
      <w:pPr>
        <w:tabs>
          <w:tab w:val="left" w:pos="9234"/>
        </w:tabs>
      </w:pPr>
      <w:r>
        <w:t>accuracyDtree</w:t>
      </w:r>
    </w:p>
    <w:p w14:paraId="51E91F0D" w14:textId="77777777" w:rsidR="00AB4A29" w:rsidRDefault="00AB4A29" w:rsidP="00AB4A29">
      <w:pPr>
        <w:tabs>
          <w:tab w:val="left" w:pos="9234"/>
        </w:tabs>
      </w:pPr>
      <w:r>
        <w:t>accuracyNB</w:t>
      </w:r>
    </w:p>
    <w:p w14:paraId="775905D1" w14:textId="77777777" w:rsidR="00AB4A29" w:rsidRDefault="00AB4A29" w:rsidP="00AB4A29">
      <w:pPr>
        <w:tabs>
          <w:tab w:val="left" w:pos="9234"/>
        </w:tabs>
      </w:pPr>
      <w:r>
        <w:t>accuracyBag</w:t>
      </w:r>
    </w:p>
    <w:p w14:paraId="2D4129CC" w14:textId="77777777" w:rsidR="00AB4A29" w:rsidRDefault="00AB4A29" w:rsidP="00AB4A29">
      <w:pPr>
        <w:tabs>
          <w:tab w:val="left" w:pos="9234"/>
        </w:tabs>
      </w:pPr>
      <w:r>
        <w:t>accuracyBoost</w:t>
      </w:r>
    </w:p>
    <w:p w14:paraId="37ED4F27" w14:textId="77777777" w:rsidR="00AB4A29" w:rsidRDefault="00AB4A29" w:rsidP="00AB4A29">
      <w:pPr>
        <w:tabs>
          <w:tab w:val="left" w:pos="9234"/>
        </w:tabs>
      </w:pPr>
    </w:p>
    <w:p w14:paraId="26024F0E" w14:textId="77777777" w:rsidR="00AB4A29" w:rsidRDefault="00AB4A29" w:rsidP="00AB4A29">
      <w:pPr>
        <w:tabs>
          <w:tab w:val="left" w:pos="9234"/>
        </w:tabs>
      </w:pPr>
    </w:p>
    <w:p w14:paraId="419F954B" w14:textId="77777777" w:rsidR="00AB4A29" w:rsidRDefault="00AB4A29" w:rsidP="00AB4A29">
      <w:pPr>
        <w:tabs>
          <w:tab w:val="left" w:pos="9234"/>
        </w:tabs>
      </w:pPr>
    </w:p>
    <w:p w14:paraId="222F237B" w14:textId="77777777" w:rsidR="00AB4A29" w:rsidRDefault="00AB4A29" w:rsidP="00AB4A29">
      <w:pPr>
        <w:tabs>
          <w:tab w:val="left" w:pos="9234"/>
        </w:tabs>
      </w:pPr>
      <w:r>
        <w:t>#6</w:t>
      </w:r>
    </w:p>
    <w:p w14:paraId="0570F93C" w14:textId="77777777" w:rsidR="00AB4A29" w:rsidRDefault="00AB4A29" w:rsidP="00AB4A29">
      <w:pPr>
        <w:tabs>
          <w:tab w:val="left" w:pos="9234"/>
        </w:tabs>
      </w:pPr>
    </w:p>
    <w:p w14:paraId="5A161437" w14:textId="77777777" w:rsidR="00AB4A29" w:rsidRDefault="00AB4A29" w:rsidP="00AB4A29">
      <w:pPr>
        <w:tabs>
          <w:tab w:val="left" w:pos="9234"/>
        </w:tabs>
      </w:pPr>
    </w:p>
    <w:p w14:paraId="1C125C46" w14:textId="77777777" w:rsidR="00AB4A29" w:rsidRDefault="00AB4A29" w:rsidP="00AB4A29">
      <w:pPr>
        <w:tabs>
          <w:tab w:val="left" w:pos="9234"/>
        </w:tabs>
      </w:pPr>
      <w:r>
        <w:t xml:space="preserve"># Plot ROC curve and calculate AUC for each classifier </w:t>
      </w:r>
    </w:p>
    <w:p w14:paraId="076A9830" w14:textId="77777777" w:rsidR="00AB4A29" w:rsidRDefault="00AB4A29" w:rsidP="00AB4A29">
      <w:pPr>
        <w:tabs>
          <w:tab w:val="left" w:pos="9234"/>
        </w:tabs>
      </w:pPr>
      <w:r>
        <w:t>num_models = 5 # number of models used</w:t>
      </w:r>
    </w:p>
    <w:p w14:paraId="1F5D2A1A" w14:textId="77777777" w:rsidR="00AB4A29" w:rsidRDefault="00AB4A29" w:rsidP="00AB4A29">
      <w:pPr>
        <w:tabs>
          <w:tab w:val="left" w:pos="9234"/>
        </w:tabs>
      </w:pPr>
      <w:r>
        <w:t>model_names = c("Decision Tree", "Naive Bayes", "Bagging", "Boosting", "Random Forest")</w:t>
      </w:r>
    </w:p>
    <w:p w14:paraId="5424F7EB" w14:textId="77777777" w:rsidR="00AB4A29" w:rsidRDefault="00AB4A29" w:rsidP="00AB4A29">
      <w:pPr>
        <w:tabs>
          <w:tab w:val="left" w:pos="9234"/>
        </w:tabs>
      </w:pPr>
      <w:r>
        <w:t>cust_colors = c("red", "blue", "dark green","purple", "dark orange") # list of colors</w:t>
      </w:r>
    </w:p>
    <w:p w14:paraId="2947CF5C" w14:textId="77777777" w:rsidR="00AB4A29" w:rsidRDefault="00AB4A29" w:rsidP="00AB4A29">
      <w:pPr>
        <w:tabs>
          <w:tab w:val="left" w:pos="9234"/>
        </w:tabs>
      </w:pPr>
      <w:r>
        <w:t xml:space="preserve">preds = cbind(WAUS.pred.tree[,2], WAUSpred.bayes[,2], WAUSpred.bag$prob[,2], WAUSpred.boost$prob[,2], WAUSpred.rf[,2]) # list of prediction prob in different models </w:t>
      </w:r>
    </w:p>
    <w:p w14:paraId="42EABFDC" w14:textId="77777777" w:rsidR="00AB4A29" w:rsidRDefault="00AB4A29" w:rsidP="00AB4A29">
      <w:pPr>
        <w:tabs>
          <w:tab w:val="left" w:pos="9234"/>
        </w:tabs>
      </w:pPr>
      <w:r>
        <w:t>auc = c()</w:t>
      </w:r>
    </w:p>
    <w:p w14:paraId="42CF20AE" w14:textId="77777777" w:rsidR="00AB4A29" w:rsidRDefault="00AB4A29" w:rsidP="00AB4A29">
      <w:pPr>
        <w:tabs>
          <w:tab w:val="left" w:pos="9234"/>
        </w:tabs>
      </w:pPr>
      <w:r>
        <w:t>for (i in 1:num_models) {</w:t>
      </w:r>
    </w:p>
    <w:p w14:paraId="1F25912C" w14:textId="77777777" w:rsidR="00AB4A29" w:rsidRDefault="00AB4A29" w:rsidP="00AB4A29">
      <w:pPr>
        <w:tabs>
          <w:tab w:val="left" w:pos="9234"/>
        </w:tabs>
      </w:pPr>
      <w:r>
        <w:t xml:space="preserve">  pred = prediction(preds[,i], WAUS.test$WarmerTomorrow)</w:t>
      </w:r>
    </w:p>
    <w:p w14:paraId="7F3F1647" w14:textId="77777777" w:rsidR="00AB4A29" w:rsidRDefault="00AB4A29" w:rsidP="00AB4A29">
      <w:pPr>
        <w:tabs>
          <w:tab w:val="left" w:pos="9234"/>
        </w:tabs>
      </w:pPr>
      <w:r>
        <w:t xml:space="preserve">  plot(performance(pred, "tpr", "fpr"), </w:t>
      </w:r>
    </w:p>
    <w:p w14:paraId="3246A512" w14:textId="77777777" w:rsidR="00AB4A29" w:rsidRDefault="00AB4A29" w:rsidP="00AB4A29">
      <w:pPr>
        <w:tabs>
          <w:tab w:val="left" w:pos="9234"/>
        </w:tabs>
      </w:pPr>
      <w:r>
        <w:t xml:space="preserve">       add=(i!=1), col=cust_colors[i], main="ROC Curve For Each Classifier") # ROC</w:t>
      </w:r>
    </w:p>
    <w:p w14:paraId="5B376001" w14:textId="77777777" w:rsidR="00AB4A29" w:rsidRDefault="00AB4A29" w:rsidP="00AB4A29">
      <w:pPr>
        <w:tabs>
          <w:tab w:val="left" w:pos="9234"/>
        </w:tabs>
      </w:pPr>
      <w:r>
        <w:t xml:space="preserve">  cauc = performance(pred, "auc") # AUC</w:t>
      </w:r>
    </w:p>
    <w:p w14:paraId="766AF69A" w14:textId="77777777" w:rsidR="00AB4A29" w:rsidRDefault="00AB4A29" w:rsidP="00AB4A29">
      <w:pPr>
        <w:tabs>
          <w:tab w:val="left" w:pos="9234"/>
        </w:tabs>
      </w:pPr>
      <w:r>
        <w:t xml:space="preserve">  cauc2 = round(as.numeric(cauc@y.values), 4) # Round up to 4 decimal places</w:t>
      </w:r>
    </w:p>
    <w:p w14:paraId="008375E6" w14:textId="77777777" w:rsidR="00AB4A29" w:rsidRDefault="00AB4A29" w:rsidP="00AB4A29">
      <w:pPr>
        <w:tabs>
          <w:tab w:val="left" w:pos="9234"/>
        </w:tabs>
      </w:pPr>
      <w:r>
        <w:t xml:space="preserve">  auc = append(auc, cauc2)</w:t>
      </w:r>
    </w:p>
    <w:p w14:paraId="4E4EA716" w14:textId="77777777" w:rsidR="00AB4A29" w:rsidRDefault="00AB4A29" w:rsidP="00AB4A29">
      <w:pPr>
        <w:tabs>
          <w:tab w:val="left" w:pos="9234"/>
        </w:tabs>
      </w:pPr>
      <w:r>
        <w:t xml:space="preserve">  print(paste0(cauc@y.name," (AUC) for ", model_names[i], ": ", cauc2))</w:t>
      </w:r>
    </w:p>
    <w:p w14:paraId="3A6CC91E" w14:textId="77777777" w:rsidR="00AB4A29" w:rsidRDefault="00AB4A29" w:rsidP="00AB4A29">
      <w:pPr>
        <w:tabs>
          <w:tab w:val="left" w:pos="9234"/>
        </w:tabs>
      </w:pPr>
      <w:r>
        <w:t>}</w:t>
      </w:r>
    </w:p>
    <w:p w14:paraId="7A6C45D5" w14:textId="77777777" w:rsidR="00AB4A29" w:rsidRDefault="00AB4A29" w:rsidP="00AB4A29">
      <w:pPr>
        <w:tabs>
          <w:tab w:val="left" w:pos="9234"/>
        </w:tabs>
      </w:pPr>
      <w:r>
        <w:t>legend("bottomright", legend=c("Decision Tree", "Naive Bayes", "Bagging", "Boosting", "Random Forest"),col=c("red", "blue", "dark green","purple", "dark orange"), lty=1, cex=0.8)</w:t>
      </w:r>
    </w:p>
    <w:p w14:paraId="26BFF697" w14:textId="77777777" w:rsidR="00AB4A29" w:rsidRDefault="00AB4A29" w:rsidP="00AB4A29">
      <w:pPr>
        <w:tabs>
          <w:tab w:val="left" w:pos="9234"/>
        </w:tabs>
      </w:pPr>
    </w:p>
    <w:p w14:paraId="2D63BC39" w14:textId="77777777" w:rsidR="00AB4A29" w:rsidRDefault="00AB4A29" w:rsidP="00AB4A29">
      <w:pPr>
        <w:tabs>
          <w:tab w:val="left" w:pos="9234"/>
        </w:tabs>
      </w:pPr>
    </w:p>
    <w:p w14:paraId="6638A77A" w14:textId="77777777" w:rsidR="00AB4A29" w:rsidRDefault="00AB4A29" w:rsidP="00AB4A29">
      <w:pPr>
        <w:tabs>
          <w:tab w:val="left" w:pos="9234"/>
        </w:tabs>
      </w:pPr>
    </w:p>
    <w:p w14:paraId="267DEC2E" w14:textId="77777777" w:rsidR="00AB4A29" w:rsidRDefault="00AB4A29" w:rsidP="00AB4A29">
      <w:pPr>
        <w:tabs>
          <w:tab w:val="left" w:pos="9234"/>
        </w:tabs>
      </w:pPr>
      <w:r>
        <w:t>#if add manually one by one</w:t>
      </w:r>
    </w:p>
    <w:p w14:paraId="47DA7A06" w14:textId="77777777" w:rsidR="00AB4A29" w:rsidRDefault="00AB4A29" w:rsidP="00AB4A29">
      <w:pPr>
        <w:tabs>
          <w:tab w:val="left" w:pos="9234"/>
        </w:tabs>
      </w:pPr>
      <w:r>
        <w:t>DTauc = performance(WAUSDpred, "auc")</w:t>
      </w:r>
    </w:p>
    <w:p w14:paraId="238825CD" w14:textId="77777777" w:rsidR="00AB4A29" w:rsidRDefault="00AB4A29" w:rsidP="00AB4A29">
      <w:pPr>
        <w:tabs>
          <w:tab w:val="left" w:pos="9234"/>
        </w:tabs>
      </w:pPr>
      <w:r>
        <w:t>AUC_DT = round(as.numeric(DTauc@y.values),4)</w:t>
      </w:r>
    </w:p>
    <w:p w14:paraId="391EF959" w14:textId="77777777" w:rsidR="00AB4A29" w:rsidRDefault="00AB4A29" w:rsidP="00AB4A29">
      <w:pPr>
        <w:tabs>
          <w:tab w:val="left" w:pos="9234"/>
        </w:tabs>
      </w:pPr>
      <w:r>
        <w:t>AUC_DT</w:t>
      </w:r>
    </w:p>
    <w:p w14:paraId="745096EF" w14:textId="77777777" w:rsidR="00AB4A29" w:rsidRDefault="00AB4A29" w:rsidP="00AB4A29">
      <w:pPr>
        <w:tabs>
          <w:tab w:val="left" w:pos="9234"/>
        </w:tabs>
      </w:pPr>
    </w:p>
    <w:p w14:paraId="52BB333A" w14:textId="77777777" w:rsidR="00AB4A29" w:rsidRDefault="00AB4A29" w:rsidP="00AB4A29">
      <w:pPr>
        <w:tabs>
          <w:tab w:val="left" w:pos="9234"/>
        </w:tabs>
      </w:pPr>
      <w:r>
        <w:t>NBauc = performance(WAUSBpred, "auc")</w:t>
      </w:r>
    </w:p>
    <w:p w14:paraId="72A92131" w14:textId="77777777" w:rsidR="00AB4A29" w:rsidRDefault="00AB4A29" w:rsidP="00AB4A29">
      <w:pPr>
        <w:tabs>
          <w:tab w:val="left" w:pos="9234"/>
        </w:tabs>
      </w:pPr>
      <w:r>
        <w:t>AUC_NB = round(as.numeric(NBauc@y.values),4)</w:t>
      </w:r>
    </w:p>
    <w:p w14:paraId="5D6B4EEF" w14:textId="77777777" w:rsidR="00AB4A29" w:rsidRDefault="00AB4A29" w:rsidP="00AB4A29">
      <w:pPr>
        <w:tabs>
          <w:tab w:val="left" w:pos="9234"/>
        </w:tabs>
      </w:pPr>
      <w:r>
        <w:t>AUC_NB</w:t>
      </w:r>
    </w:p>
    <w:p w14:paraId="78C003A8" w14:textId="77777777" w:rsidR="00AB4A29" w:rsidRDefault="00AB4A29" w:rsidP="00AB4A29">
      <w:pPr>
        <w:tabs>
          <w:tab w:val="left" w:pos="9234"/>
        </w:tabs>
      </w:pPr>
    </w:p>
    <w:p w14:paraId="79594641" w14:textId="77777777" w:rsidR="00AB4A29" w:rsidRDefault="00AB4A29" w:rsidP="00AB4A29">
      <w:pPr>
        <w:tabs>
          <w:tab w:val="left" w:pos="9234"/>
        </w:tabs>
      </w:pPr>
      <w:r>
        <w:t>BAGauc = performance(WAUSBagpred, "auc")</w:t>
      </w:r>
    </w:p>
    <w:p w14:paraId="70E92020" w14:textId="77777777" w:rsidR="00AB4A29" w:rsidRDefault="00AB4A29" w:rsidP="00AB4A29">
      <w:pPr>
        <w:tabs>
          <w:tab w:val="left" w:pos="9234"/>
        </w:tabs>
      </w:pPr>
      <w:r>
        <w:t>AUC_BAG = round(as.numeric(BAGauc@y.values),4)</w:t>
      </w:r>
    </w:p>
    <w:p w14:paraId="3A8256D9" w14:textId="77777777" w:rsidR="00AB4A29" w:rsidRDefault="00AB4A29" w:rsidP="00AB4A29">
      <w:pPr>
        <w:tabs>
          <w:tab w:val="left" w:pos="9234"/>
        </w:tabs>
      </w:pPr>
      <w:r>
        <w:t>AUC_BAG</w:t>
      </w:r>
    </w:p>
    <w:p w14:paraId="354A99FA" w14:textId="77777777" w:rsidR="00AB4A29" w:rsidRDefault="00AB4A29" w:rsidP="00AB4A29">
      <w:pPr>
        <w:tabs>
          <w:tab w:val="left" w:pos="9234"/>
        </w:tabs>
      </w:pPr>
    </w:p>
    <w:p w14:paraId="0A01C8D1" w14:textId="77777777" w:rsidR="00AB4A29" w:rsidRDefault="00AB4A29" w:rsidP="00AB4A29">
      <w:pPr>
        <w:tabs>
          <w:tab w:val="left" w:pos="9234"/>
        </w:tabs>
      </w:pPr>
      <w:r>
        <w:t>BOOSTauc = performance(WAUSBoostpred, "auc")</w:t>
      </w:r>
    </w:p>
    <w:p w14:paraId="0181A7DC" w14:textId="77777777" w:rsidR="00AB4A29" w:rsidRDefault="00AB4A29" w:rsidP="00AB4A29">
      <w:pPr>
        <w:tabs>
          <w:tab w:val="left" w:pos="9234"/>
        </w:tabs>
      </w:pPr>
      <w:r>
        <w:t>AUC_BOOST = round(as.numeric(BOOSTauc@y.values),4)</w:t>
      </w:r>
    </w:p>
    <w:p w14:paraId="661163A8" w14:textId="77777777" w:rsidR="00AB4A29" w:rsidRDefault="00AB4A29" w:rsidP="00AB4A29">
      <w:pPr>
        <w:tabs>
          <w:tab w:val="left" w:pos="9234"/>
        </w:tabs>
      </w:pPr>
      <w:r>
        <w:t>AUC_BOOST</w:t>
      </w:r>
    </w:p>
    <w:p w14:paraId="442921D6" w14:textId="77777777" w:rsidR="00AB4A29" w:rsidRDefault="00AB4A29" w:rsidP="00AB4A29">
      <w:pPr>
        <w:tabs>
          <w:tab w:val="left" w:pos="9234"/>
        </w:tabs>
      </w:pPr>
    </w:p>
    <w:p w14:paraId="7903F311" w14:textId="77777777" w:rsidR="00AB4A29" w:rsidRDefault="00AB4A29" w:rsidP="00AB4A29">
      <w:pPr>
        <w:tabs>
          <w:tab w:val="left" w:pos="9234"/>
        </w:tabs>
      </w:pPr>
      <w:r>
        <w:t>RFauc = performance(WAUSFpred, "auc")</w:t>
      </w:r>
    </w:p>
    <w:p w14:paraId="2790DBB2" w14:textId="77777777" w:rsidR="00AB4A29" w:rsidRDefault="00AB4A29" w:rsidP="00AB4A29">
      <w:pPr>
        <w:tabs>
          <w:tab w:val="left" w:pos="9234"/>
        </w:tabs>
      </w:pPr>
      <w:r>
        <w:t>AUC_RF = round(as.numeric(RFauc@y.values),4)</w:t>
      </w:r>
    </w:p>
    <w:p w14:paraId="7B4913B4" w14:textId="77777777" w:rsidR="00AB4A29" w:rsidRDefault="00AB4A29" w:rsidP="00AB4A29">
      <w:pPr>
        <w:tabs>
          <w:tab w:val="left" w:pos="9234"/>
        </w:tabs>
      </w:pPr>
      <w:r>
        <w:t>AUC_RF</w:t>
      </w:r>
    </w:p>
    <w:p w14:paraId="3D85CAA4" w14:textId="77777777" w:rsidR="00AB4A29" w:rsidRDefault="00AB4A29" w:rsidP="00AB4A29">
      <w:pPr>
        <w:tabs>
          <w:tab w:val="left" w:pos="9234"/>
        </w:tabs>
      </w:pPr>
    </w:p>
    <w:p w14:paraId="50BBBEEF" w14:textId="77777777" w:rsidR="00AB4A29" w:rsidRDefault="00AB4A29" w:rsidP="00AB4A29">
      <w:pPr>
        <w:tabs>
          <w:tab w:val="left" w:pos="9234"/>
        </w:tabs>
      </w:pPr>
    </w:p>
    <w:p w14:paraId="4D98A9FE" w14:textId="77777777" w:rsidR="00AB4A29" w:rsidRDefault="00AB4A29" w:rsidP="00AB4A29">
      <w:pPr>
        <w:tabs>
          <w:tab w:val="left" w:pos="9234"/>
        </w:tabs>
      </w:pPr>
      <w:r>
        <w:lastRenderedPageBreak/>
        <w:t>legend("bottomright", legend=c("decision tree", "Naive Bayes", "Bagging", "Boosting", "Random forest"),col=c("black", "blueviolet","blue", "red", "darkgreen"), lty=1, cex=0.8)</w:t>
      </w:r>
    </w:p>
    <w:p w14:paraId="74BE66F0" w14:textId="77777777" w:rsidR="00AB4A29" w:rsidRDefault="00AB4A29" w:rsidP="00AB4A29">
      <w:pPr>
        <w:tabs>
          <w:tab w:val="left" w:pos="9234"/>
        </w:tabs>
      </w:pPr>
    </w:p>
    <w:p w14:paraId="477FF415" w14:textId="77777777" w:rsidR="00AB4A29" w:rsidRDefault="00AB4A29" w:rsidP="00AB4A29">
      <w:pPr>
        <w:tabs>
          <w:tab w:val="left" w:pos="9234"/>
        </w:tabs>
      </w:pPr>
    </w:p>
    <w:p w14:paraId="12C39CE1" w14:textId="77777777" w:rsidR="00AB4A29" w:rsidRDefault="00AB4A29" w:rsidP="00AB4A29">
      <w:pPr>
        <w:tabs>
          <w:tab w:val="left" w:pos="9234"/>
        </w:tabs>
      </w:pPr>
      <w:r>
        <w:t>#7</w:t>
      </w:r>
    </w:p>
    <w:p w14:paraId="75660FA5" w14:textId="77777777" w:rsidR="00AB4A29" w:rsidRDefault="00AB4A29" w:rsidP="00AB4A29">
      <w:pPr>
        <w:tabs>
          <w:tab w:val="left" w:pos="9234"/>
        </w:tabs>
      </w:pPr>
      <w:r>
        <w:t>accuracy = c(accuracyDtree, accuracyNB, accuracyBag, accuracyBoost, accuracyRF)</w:t>
      </w:r>
    </w:p>
    <w:p w14:paraId="677317B6" w14:textId="77777777" w:rsidR="00AB4A29" w:rsidRDefault="00AB4A29" w:rsidP="00AB4A29">
      <w:pPr>
        <w:tabs>
          <w:tab w:val="left" w:pos="9234"/>
        </w:tabs>
      </w:pPr>
      <w:r>
        <w:t>AUC = c(AUC_DT, AUC_NB, AUC_BAG, AUC_BOOST, AUC_RF)</w:t>
      </w:r>
    </w:p>
    <w:p w14:paraId="45619B2D" w14:textId="77777777" w:rsidR="00AB4A29" w:rsidRDefault="00AB4A29" w:rsidP="00AB4A29">
      <w:pPr>
        <w:tabs>
          <w:tab w:val="left" w:pos="9234"/>
        </w:tabs>
      </w:pPr>
      <w:r>
        <w:t>compare = cbind(accuracy,AUC)</w:t>
      </w:r>
    </w:p>
    <w:p w14:paraId="4C8AE311" w14:textId="77777777" w:rsidR="00AB4A29" w:rsidRDefault="00AB4A29" w:rsidP="00AB4A29">
      <w:pPr>
        <w:tabs>
          <w:tab w:val="left" w:pos="9234"/>
        </w:tabs>
      </w:pPr>
      <w:r>
        <w:t>rownames(compare) &lt;- c("Decision tree", "Naive Bayes", "Bagging", "Boostiong", "Random forest")</w:t>
      </w:r>
    </w:p>
    <w:p w14:paraId="0735D53A" w14:textId="77777777" w:rsidR="00AB4A29" w:rsidRDefault="00AB4A29" w:rsidP="00AB4A29">
      <w:pPr>
        <w:tabs>
          <w:tab w:val="left" w:pos="9234"/>
        </w:tabs>
      </w:pPr>
      <w:r>
        <w:t>compare</w:t>
      </w:r>
    </w:p>
    <w:p w14:paraId="3741C193" w14:textId="77777777" w:rsidR="00AB4A29" w:rsidRDefault="00AB4A29" w:rsidP="00AB4A29">
      <w:pPr>
        <w:tabs>
          <w:tab w:val="left" w:pos="9234"/>
        </w:tabs>
      </w:pPr>
    </w:p>
    <w:p w14:paraId="70AC0462" w14:textId="77777777" w:rsidR="00AB4A29" w:rsidRDefault="00AB4A29" w:rsidP="00AB4A29">
      <w:pPr>
        <w:tabs>
          <w:tab w:val="left" w:pos="9234"/>
        </w:tabs>
      </w:pPr>
      <w:r>
        <w:t>#8</w:t>
      </w:r>
    </w:p>
    <w:p w14:paraId="12311798" w14:textId="77777777" w:rsidR="00AB4A29" w:rsidRDefault="00AB4A29" w:rsidP="00AB4A29">
      <w:pPr>
        <w:tabs>
          <w:tab w:val="left" w:pos="9234"/>
        </w:tabs>
      </w:pPr>
      <w:r>
        <w:t>#Attribute importance ####</w:t>
      </w:r>
    </w:p>
    <w:p w14:paraId="0062DC98" w14:textId="77777777" w:rsidR="00AB4A29" w:rsidRDefault="00AB4A29" w:rsidP="00AB4A29">
      <w:pPr>
        <w:tabs>
          <w:tab w:val="left" w:pos="9234"/>
        </w:tabs>
      </w:pPr>
      <w:r>
        <w:t>cat("\n#Decision Tree Attribute Importance\n")</w:t>
      </w:r>
    </w:p>
    <w:p w14:paraId="6BB55370" w14:textId="77777777" w:rsidR="00AB4A29" w:rsidRDefault="00AB4A29" w:rsidP="00AB4A29">
      <w:pPr>
        <w:tabs>
          <w:tab w:val="left" w:pos="9234"/>
        </w:tabs>
      </w:pPr>
      <w:r>
        <w:t>print(summary(WAUS.tree))</w:t>
      </w:r>
    </w:p>
    <w:p w14:paraId="264ECD93" w14:textId="77777777" w:rsidR="00AB4A29" w:rsidRDefault="00AB4A29" w:rsidP="00AB4A29">
      <w:pPr>
        <w:tabs>
          <w:tab w:val="left" w:pos="9234"/>
        </w:tabs>
      </w:pPr>
      <w:r>
        <w:t>cat("\n#Baging Attribute Importance\n")</w:t>
      </w:r>
    </w:p>
    <w:p w14:paraId="38315931" w14:textId="77777777" w:rsidR="00AB4A29" w:rsidRDefault="00AB4A29" w:rsidP="00AB4A29">
      <w:pPr>
        <w:tabs>
          <w:tab w:val="left" w:pos="9234"/>
        </w:tabs>
      </w:pPr>
      <w:r>
        <w:t>print(sort(WAUS.bag$importance,decreasing = T))</w:t>
      </w:r>
    </w:p>
    <w:p w14:paraId="58379001" w14:textId="77777777" w:rsidR="00AB4A29" w:rsidRDefault="00AB4A29" w:rsidP="00AB4A29">
      <w:pPr>
        <w:tabs>
          <w:tab w:val="left" w:pos="9234"/>
        </w:tabs>
      </w:pPr>
      <w:r>
        <w:t>cat("\n#Boosting Attribute Importance\n")</w:t>
      </w:r>
    </w:p>
    <w:p w14:paraId="669C6315" w14:textId="77777777" w:rsidR="00AB4A29" w:rsidRDefault="00AB4A29" w:rsidP="00AB4A29">
      <w:pPr>
        <w:tabs>
          <w:tab w:val="left" w:pos="9234"/>
        </w:tabs>
      </w:pPr>
      <w:r>
        <w:t>print(sort(WAUS.Boost$importance,decreasing = T))</w:t>
      </w:r>
    </w:p>
    <w:p w14:paraId="18920BFA" w14:textId="77777777" w:rsidR="00AB4A29" w:rsidRDefault="00AB4A29" w:rsidP="00AB4A29">
      <w:pPr>
        <w:tabs>
          <w:tab w:val="left" w:pos="9234"/>
        </w:tabs>
      </w:pPr>
      <w:r>
        <w:t>cat("\n#Random Forest Attribute Importance\n")</w:t>
      </w:r>
    </w:p>
    <w:p w14:paraId="35E22626" w14:textId="77777777" w:rsidR="00AB4A29" w:rsidRDefault="00AB4A29" w:rsidP="00AB4A29">
      <w:pPr>
        <w:tabs>
          <w:tab w:val="left" w:pos="9234"/>
        </w:tabs>
      </w:pPr>
      <w:r>
        <w:t>print(WAUS.rf$importance[order(-WAUS.rf$importance),])</w:t>
      </w:r>
    </w:p>
    <w:p w14:paraId="3FDE5FB7" w14:textId="77777777" w:rsidR="00AB4A29" w:rsidRDefault="00AB4A29" w:rsidP="00AB4A29">
      <w:pPr>
        <w:tabs>
          <w:tab w:val="left" w:pos="9234"/>
        </w:tabs>
      </w:pPr>
      <w:r>
        <w:t># Cannot determine the importance of variables used in Naive Bayes as it only calculates the probabilities of each variable given</w:t>
      </w:r>
    </w:p>
    <w:p w14:paraId="510AB623" w14:textId="77777777" w:rsidR="00AB4A29" w:rsidRDefault="00AB4A29" w:rsidP="00AB4A29">
      <w:pPr>
        <w:tabs>
          <w:tab w:val="left" w:pos="9234"/>
        </w:tabs>
      </w:pPr>
    </w:p>
    <w:p w14:paraId="22FA4192" w14:textId="77777777" w:rsidR="00AB4A29" w:rsidRDefault="00AB4A29" w:rsidP="00AB4A29">
      <w:pPr>
        <w:tabs>
          <w:tab w:val="left" w:pos="9234"/>
        </w:tabs>
      </w:pPr>
    </w:p>
    <w:p w14:paraId="75B2443E" w14:textId="77777777" w:rsidR="00AB4A29" w:rsidRDefault="00AB4A29" w:rsidP="00AB4A29">
      <w:pPr>
        <w:tabs>
          <w:tab w:val="left" w:pos="9234"/>
        </w:tabs>
      </w:pPr>
      <w:r>
        <w:t>#9</w:t>
      </w:r>
    </w:p>
    <w:p w14:paraId="52F1064B" w14:textId="77777777" w:rsidR="00AB4A29" w:rsidRDefault="00AB4A29" w:rsidP="00AB4A29">
      <w:pPr>
        <w:tabs>
          <w:tab w:val="left" w:pos="9234"/>
        </w:tabs>
      </w:pPr>
      <w:r>
        <w:t>#By hand : decision tree because it categorized all the needed and can be deducted by human eyes</w:t>
      </w:r>
    </w:p>
    <w:p w14:paraId="038B4A2F" w14:textId="77777777" w:rsidR="00AB4A29" w:rsidRDefault="00AB4A29" w:rsidP="00AB4A29">
      <w:pPr>
        <w:tabs>
          <w:tab w:val="left" w:pos="9234"/>
        </w:tabs>
      </w:pPr>
      <w:r>
        <w:t># Visualize the decision tree (see how we can prune)</w:t>
      </w:r>
    </w:p>
    <w:p w14:paraId="11A9A5DF" w14:textId="77777777" w:rsidR="00AB4A29" w:rsidRDefault="00AB4A29" w:rsidP="00AB4A29">
      <w:pPr>
        <w:tabs>
          <w:tab w:val="left" w:pos="9234"/>
        </w:tabs>
      </w:pPr>
      <w:r>
        <w:t>plot(print(WAUS.tree))</w:t>
      </w:r>
    </w:p>
    <w:p w14:paraId="344D29B7" w14:textId="77777777" w:rsidR="00AB4A29" w:rsidRDefault="00AB4A29" w:rsidP="00AB4A29">
      <w:pPr>
        <w:tabs>
          <w:tab w:val="left" w:pos="9234"/>
        </w:tabs>
      </w:pPr>
      <w:r>
        <w:t>text(WAUS.tree, pretty=0)</w:t>
      </w:r>
    </w:p>
    <w:p w14:paraId="0F4612D2" w14:textId="77777777" w:rsidR="00AB4A29" w:rsidRDefault="00AB4A29" w:rsidP="00AB4A29">
      <w:pPr>
        <w:tabs>
          <w:tab w:val="left" w:pos="9234"/>
        </w:tabs>
      </w:pPr>
    </w:p>
    <w:p w14:paraId="0E4CC4C1" w14:textId="77777777" w:rsidR="00AB4A29" w:rsidRDefault="00AB4A29" w:rsidP="00AB4A29">
      <w:pPr>
        <w:tabs>
          <w:tab w:val="left" w:pos="9234"/>
        </w:tabs>
      </w:pPr>
      <w:r>
        <w:t>fit &lt;- rpart(WarmerTomorrow ~., data = WAUS.train, method = 'class')</w:t>
      </w:r>
    </w:p>
    <w:p w14:paraId="3224D803" w14:textId="77777777" w:rsidR="00AB4A29" w:rsidRDefault="00AB4A29" w:rsidP="00AB4A29">
      <w:pPr>
        <w:tabs>
          <w:tab w:val="left" w:pos="9234"/>
        </w:tabs>
      </w:pPr>
      <w:r>
        <w:t>rpart.plot(fit, extra = 106)</w:t>
      </w:r>
    </w:p>
    <w:p w14:paraId="4A7FB1E6" w14:textId="77777777" w:rsidR="00AB4A29" w:rsidRDefault="00AB4A29" w:rsidP="00AB4A29">
      <w:pPr>
        <w:tabs>
          <w:tab w:val="left" w:pos="9234"/>
        </w:tabs>
      </w:pPr>
    </w:p>
    <w:p w14:paraId="1FD890FC" w14:textId="77777777" w:rsidR="00AB4A29" w:rsidRDefault="00AB4A29" w:rsidP="00AB4A29">
      <w:pPr>
        <w:tabs>
          <w:tab w:val="left" w:pos="9234"/>
        </w:tabs>
      </w:pPr>
      <w:r>
        <w:t># Use K-fold cv function to generate attributes for observation use</w:t>
      </w:r>
    </w:p>
    <w:p w14:paraId="523ED183" w14:textId="77777777" w:rsidR="00AB4A29" w:rsidRDefault="00AB4A29" w:rsidP="00AB4A29">
      <w:pPr>
        <w:tabs>
          <w:tab w:val="left" w:pos="9234"/>
        </w:tabs>
      </w:pPr>
      <w:r>
        <w:t>test_dt.fit = cv.tree(WAUS.tree, FUN = prune.tree)</w:t>
      </w:r>
    </w:p>
    <w:p w14:paraId="4EF870BF" w14:textId="77777777" w:rsidR="00AB4A29" w:rsidRDefault="00AB4A29" w:rsidP="00AB4A29">
      <w:pPr>
        <w:tabs>
          <w:tab w:val="left" w:pos="9234"/>
        </w:tabs>
      </w:pPr>
      <w:r>
        <w:t>test_dt.fit</w:t>
      </w:r>
    </w:p>
    <w:p w14:paraId="2C0A2747" w14:textId="77777777" w:rsidR="00AB4A29" w:rsidRDefault="00AB4A29" w:rsidP="00AB4A29">
      <w:pPr>
        <w:tabs>
          <w:tab w:val="left" w:pos="9234"/>
        </w:tabs>
      </w:pPr>
    </w:p>
    <w:p w14:paraId="1C91AB1B" w14:textId="77777777" w:rsidR="00AB4A29" w:rsidRDefault="00AB4A29" w:rsidP="00AB4A29">
      <w:pPr>
        <w:tabs>
          <w:tab w:val="left" w:pos="9234"/>
        </w:tabs>
      </w:pPr>
      <w:r>
        <w:t># Choose the smallest $dev and $k for pruning process</w:t>
      </w:r>
    </w:p>
    <w:p w14:paraId="1B5DFC42" w14:textId="77777777" w:rsidR="00AB4A29" w:rsidRDefault="00AB4A29" w:rsidP="00AB4A29">
      <w:pPr>
        <w:tabs>
          <w:tab w:val="left" w:pos="9234"/>
        </w:tabs>
      </w:pPr>
      <w:r>
        <w:t>pruned_dt.fit = prune.misclass(WAUS.tree, best = 3)</w:t>
      </w:r>
    </w:p>
    <w:p w14:paraId="7FA33475" w14:textId="77777777" w:rsidR="00AB4A29" w:rsidRDefault="00AB4A29" w:rsidP="00AB4A29">
      <w:pPr>
        <w:tabs>
          <w:tab w:val="left" w:pos="9234"/>
        </w:tabs>
      </w:pPr>
      <w:r>
        <w:t xml:space="preserve">summary(pruned_dt.fit) </w:t>
      </w:r>
    </w:p>
    <w:p w14:paraId="33206D75" w14:textId="77777777" w:rsidR="00AB4A29" w:rsidRDefault="00AB4A29" w:rsidP="00AB4A29">
      <w:pPr>
        <w:tabs>
          <w:tab w:val="left" w:pos="9234"/>
        </w:tabs>
      </w:pPr>
    </w:p>
    <w:p w14:paraId="7E13EC34" w14:textId="77777777" w:rsidR="00AB4A29" w:rsidRDefault="00AB4A29" w:rsidP="00AB4A29">
      <w:pPr>
        <w:tabs>
          <w:tab w:val="left" w:pos="9234"/>
        </w:tabs>
      </w:pPr>
      <w:r>
        <w:t># &lt; Observation &gt;</w:t>
      </w:r>
    </w:p>
    <w:p w14:paraId="5D598AC3" w14:textId="77777777" w:rsidR="00AB4A29" w:rsidRDefault="00AB4A29" w:rsidP="00AB4A29">
      <w:pPr>
        <w:tabs>
          <w:tab w:val="left" w:pos="9234"/>
        </w:tabs>
      </w:pPr>
      <w:r>
        <w:t xml:space="preserve"># You would get k = 0 and it simply means model performance won't get changed </w:t>
      </w:r>
    </w:p>
    <w:p w14:paraId="4F2D4F0E" w14:textId="77777777" w:rsidR="00AB4A29" w:rsidRDefault="00AB4A29" w:rsidP="00AB4A29">
      <w:pPr>
        <w:tabs>
          <w:tab w:val="left" w:pos="9234"/>
        </w:tabs>
      </w:pPr>
      <w:r>
        <w:t># although the tree is simplified into one with 2 leaf nodes in the end.</w:t>
      </w:r>
    </w:p>
    <w:p w14:paraId="183E9B5D" w14:textId="77777777" w:rsidR="00AB4A29" w:rsidRDefault="00AB4A29" w:rsidP="00AB4A29">
      <w:pPr>
        <w:tabs>
          <w:tab w:val="left" w:pos="9234"/>
        </w:tabs>
      </w:pPr>
    </w:p>
    <w:p w14:paraId="34DAF901" w14:textId="77777777" w:rsidR="00AB4A29" w:rsidRDefault="00AB4A29" w:rsidP="00AB4A29">
      <w:pPr>
        <w:tabs>
          <w:tab w:val="left" w:pos="9234"/>
        </w:tabs>
      </w:pPr>
      <w:r>
        <w:t># View the pruned decision tree</w:t>
      </w:r>
    </w:p>
    <w:p w14:paraId="4F8F7A5F" w14:textId="77777777" w:rsidR="00AB4A29" w:rsidRDefault="00AB4A29" w:rsidP="00AB4A29">
      <w:pPr>
        <w:tabs>
          <w:tab w:val="left" w:pos="9234"/>
        </w:tabs>
      </w:pPr>
      <w:r>
        <w:t xml:space="preserve">plot(pruned_dt.fit) </w:t>
      </w:r>
    </w:p>
    <w:p w14:paraId="4E5674A3" w14:textId="77777777" w:rsidR="00AB4A29" w:rsidRDefault="00AB4A29" w:rsidP="00AB4A29">
      <w:pPr>
        <w:tabs>
          <w:tab w:val="left" w:pos="9234"/>
        </w:tabs>
      </w:pPr>
      <w:r>
        <w:t>text(pruned_dt.fit, pretty=0)</w:t>
      </w:r>
    </w:p>
    <w:p w14:paraId="65C58128" w14:textId="77777777" w:rsidR="00AB4A29" w:rsidRDefault="00AB4A29" w:rsidP="00AB4A29">
      <w:pPr>
        <w:tabs>
          <w:tab w:val="left" w:pos="9234"/>
        </w:tabs>
      </w:pPr>
    </w:p>
    <w:p w14:paraId="64F8C39B" w14:textId="77777777" w:rsidR="00AB4A29" w:rsidRDefault="00AB4A29" w:rsidP="00AB4A29">
      <w:pPr>
        <w:tabs>
          <w:tab w:val="left" w:pos="9234"/>
        </w:tabs>
      </w:pPr>
      <w:r>
        <w:t># Calculate accuracy</w:t>
      </w:r>
    </w:p>
    <w:p w14:paraId="3674F69D" w14:textId="77777777" w:rsidR="00AB4A29" w:rsidRDefault="00AB4A29" w:rsidP="00AB4A29">
      <w:pPr>
        <w:tabs>
          <w:tab w:val="left" w:pos="9234"/>
        </w:tabs>
      </w:pPr>
      <w:r>
        <w:t xml:space="preserve">pruned_dt.predict = predict(pruned_dt.fit, WAUS.test, type="class") </w:t>
      </w:r>
    </w:p>
    <w:p w14:paraId="4025AEB1" w14:textId="77777777" w:rsidR="00AB4A29" w:rsidRDefault="00AB4A29" w:rsidP="00AB4A29">
      <w:pPr>
        <w:tabs>
          <w:tab w:val="left" w:pos="9234"/>
        </w:tabs>
      </w:pPr>
      <w:r>
        <w:t>pruned_dt.cm = table(actual=WAUS.test$WarmerTomorrow, predicted=pruned_dt.predict) # confusion matrix</w:t>
      </w:r>
    </w:p>
    <w:p w14:paraId="00AB84FC" w14:textId="77777777" w:rsidR="00AB4A29" w:rsidRDefault="00AB4A29" w:rsidP="00AB4A29">
      <w:pPr>
        <w:tabs>
          <w:tab w:val="left" w:pos="9234"/>
        </w:tabs>
      </w:pPr>
      <w:r>
        <w:t xml:space="preserve">pruned_dt.cm </w:t>
      </w:r>
    </w:p>
    <w:p w14:paraId="4F19725D" w14:textId="77777777" w:rsidR="00AB4A29" w:rsidRDefault="00AB4A29" w:rsidP="00AB4A29">
      <w:pPr>
        <w:tabs>
          <w:tab w:val="left" w:pos="9234"/>
        </w:tabs>
      </w:pPr>
      <w:r>
        <w:t>pruned_dt.acc = round(sum(diag(pruned_dt.cm))/sum(pruned_dt.cm), 4)</w:t>
      </w:r>
    </w:p>
    <w:p w14:paraId="1E454A2E" w14:textId="77777777" w:rsidR="00AB4A29" w:rsidRDefault="00AB4A29" w:rsidP="00AB4A29">
      <w:pPr>
        <w:tabs>
          <w:tab w:val="left" w:pos="9234"/>
        </w:tabs>
      </w:pPr>
      <w:r>
        <w:t>print(paste0("Accuracy for Decision Tree after pruning: ", pruned_dt.acc))</w:t>
      </w:r>
    </w:p>
    <w:p w14:paraId="633B9755" w14:textId="77777777" w:rsidR="00AB4A29" w:rsidRDefault="00AB4A29" w:rsidP="00AB4A29">
      <w:pPr>
        <w:tabs>
          <w:tab w:val="left" w:pos="9234"/>
        </w:tabs>
      </w:pPr>
    </w:p>
    <w:p w14:paraId="002982CE" w14:textId="77777777" w:rsidR="00AB4A29" w:rsidRDefault="00AB4A29" w:rsidP="00AB4A29">
      <w:pPr>
        <w:tabs>
          <w:tab w:val="left" w:pos="9234"/>
        </w:tabs>
      </w:pPr>
      <w:r>
        <w:t>set.seed(31954081)</w:t>
      </w:r>
    </w:p>
    <w:p w14:paraId="538BD407" w14:textId="77777777" w:rsidR="00AB4A29" w:rsidRDefault="00AB4A29" w:rsidP="00AB4A29">
      <w:pPr>
        <w:tabs>
          <w:tab w:val="left" w:pos="9234"/>
        </w:tabs>
      </w:pPr>
      <w:r>
        <w:t>new_rf.fit = randomForest(WarmerTomorrow ~ ., data=WAUS.train, mtry = 7)</w:t>
      </w:r>
    </w:p>
    <w:p w14:paraId="3651FD6B" w14:textId="77777777" w:rsidR="00AB4A29" w:rsidRDefault="00AB4A29" w:rsidP="00AB4A29">
      <w:pPr>
        <w:tabs>
          <w:tab w:val="left" w:pos="9234"/>
        </w:tabs>
      </w:pPr>
      <w:r>
        <w:t>#use cv to generate attributes</w:t>
      </w:r>
    </w:p>
    <w:p w14:paraId="0273B0D1" w14:textId="77777777" w:rsidR="00AB4A29" w:rsidRDefault="00AB4A29" w:rsidP="00AB4A29">
      <w:pPr>
        <w:tabs>
          <w:tab w:val="left" w:pos="9234"/>
        </w:tabs>
      </w:pPr>
      <w:r>
        <w:t>#https://stackoverflow.com/questions/31637259/random-forest-crossvalidation-in-r</w:t>
      </w:r>
    </w:p>
    <w:p w14:paraId="2B52E538" w14:textId="77777777" w:rsidR="00AB4A29" w:rsidRDefault="00AB4A29" w:rsidP="00AB4A29">
      <w:pPr>
        <w:tabs>
          <w:tab w:val="left" w:pos="9234"/>
        </w:tabs>
      </w:pPr>
      <w:r>
        <w:t>#rf.crossValidation(WAUS.rf, WAUS.test, n=99, plot=TRUE, seed = 31954081 )</w:t>
      </w:r>
    </w:p>
    <w:p w14:paraId="26305E07" w14:textId="77777777" w:rsidR="00AB4A29" w:rsidRDefault="00AB4A29" w:rsidP="00AB4A29">
      <w:pPr>
        <w:tabs>
          <w:tab w:val="left" w:pos="9234"/>
        </w:tabs>
      </w:pPr>
      <w:r>
        <w:t># Run cross validation for random forest</w:t>
      </w:r>
    </w:p>
    <w:p w14:paraId="2894045E" w14:textId="77777777" w:rsidR="00AB4A29" w:rsidRDefault="00AB4A29" w:rsidP="00AB4A29">
      <w:pPr>
        <w:tabs>
          <w:tab w:val="left" w:pos="9234"/>
        </w:tabs>
      </w:pPr>
      <w:r>
        <w:t>rain_rfcv = rfcv(trainx=WAUS.train[,c(1:20)], trainy=WAUS.train[,c(21)], step=0.8)</w:t>
      </w:r>
    </w:p>
    <w:p w14:paraId="51784B1C" w14:textId="77777777" w:rsidR="00AB4A29" w:rsidRDefault="00AB4A29" w:rsidP="00AB4A29">
      <w:pPr>
        <w:tabs>
          <w:tab w:val="left" w:pos="9234"/>
        </w:tabs>
      </w:pPr>
      <w:r>
        <w:t>rain_rfcv$error.cv</w:t>
      </w:r>
    </w:p>
    <w:p w14:paraId="0EE65D86" w14:textId="77777777" w:rsidR="00AB4A29" w:rsidRDefault="00AB4A29" w:rsidP="00AB4A29">
      <w:pPr>
        <w:tabs>
          <w:tab w:val="left" w:pos="9234"/>
        </w:tabs>
      </w:pPr>
    </w:p>
    <w:p w14:paraId="369E83D2" w14:textId="77777777" w:rsidR="00AB4A29" w:rsidRDefault="00AB4A29" w:rsidP="00AB4A29">
      <w:pPr>
        <w:tabs>
          <w:tab w:val="left" w:pos="9234"/>
        </w:tabs>
      </w:pPr>
      <w:r>
        <w:t>print(new_rf.fit$importance[order(-WAUS.rf$importance),])</w:t>
      </w:r>
    </w:p>
    <w:p w14:paraId="7A33D438" w14:textId="77777777" w:rsidR="00AB4A29" w:rsidRDefault="00AB4A29" w:rsidP="00AB4A29">
      <w:pPr>
        <w:tabs>
          <w:tab w:val="left" w:pos="9234"/>
        </w:tabs>
      </w:pPr>
    </w:p>
    <w:p w14:paraId="31616CBE" w14:textId="77777777" w:rsidR="00AB4A29" w:rsidRDefault="00AB4A29" w:rsidP="00AB4A29">
      <w:pPr>
        <w:tabs>
          <w:tab w:val="left" w:pos="9234"/>
        </w:tabs>
      </w:pPr>
      <w:r>
        <w:t># Calculate accuracy</w:t>
      </w:r>
    </w:p>
    <w:p w14:paraId="01958D5E" w14:textId="77777777" w:rsidR="00AB4A29" w:rsidRDefault="00AB4A29" w:rsidP="00AB4A29">
      <w:pPr>
        <w:tabs>
          <w:tab w:val="left" w:pos="9234"/>
        </w:tabs>
      </w:pPr>
      <w:r>
        <w:t>new_rf.predict = predict(new_rf.fit, WAUS.test)</w:t>
      </w:r>
    </w:p>
    <w:p w14:paraId="615D088B" w14:textId="77777777" w:rsidR="00AB4A29" w:rsidRDefault="00AB4A29" w:rsidP="00AB4A29">
      <w:pPr>
        <w:tabs>
          <w:tab w:val="left" w:pos="9234"/>
        </w:tabs>
      </w:pPr>
      <w:r>
        <w:t>new_rf.cm = table(actual=WAUS.test$WarmerTomorrow, predicted=new_rf.predict) # confusion matrix</w:t>
      </w:r>
    </w:p>
    <w:p w14:paraId="491D9B95" w14:textId="77777777" w:rsidR="00AB4A29" w:rsidRDefault="00AB4A29" w:rsidP="00AB4A29">
      <w:pPr>
        <w:tabs>
          <w:tab w:val="left" w:pos="9234"/>
        </w:tabs>
      </w:pPr>
      <w:r>
        <w:t xml:space="preserve">new_rf.cm </w:t>
      </w:r>
    </w:p>
    <w:p w14:paraId="0FE67554" w14:textId="77777777" w:rsidR="00AB4A29" w:rsidRDefault="00AB4A29" w:rsidP="00AB4A29">
      <w:pPr>
        <w:tabs>
          <w:tab w:val="left" w:pos="9234"/>
        </w:tabs>
      </w:pPr>
      <w:r>
        <w:t>new_rf.acc = round(sum(diag(new_rf.cm))/sum(new_rf.cm), 4)</w:t>
      </w:r>
    </w:p>
    <w:p w14:paraId="172FD4F6" w14:textId="77777777" w:rsidR="00AB4A29" w:rsidRDefault="00AB4A29" w:rsidP="00AB4A29">
      <w:pPr>
        <w:tabs>
          <w:tab w:val="left" w:pos="9234"/>
        </w:tabs>
      </w:pPr>
      <w:r>
        <w:t>print(paste0("Accuracy for Random Forest after CV: ", new_rf.acc))</w:t>
      </w:r>
    </w:p>
    <w:p w14:paraId="210992BF" w14:textId="77777777" w:rsidR="00AB4A29" w:rsidRDefault="00AB4A29" w:rsidP="00AB4A29">
      <w:pPr>
        <w:tabs>
          <w:tab w:val="left" w:pos="9234"/>
        </w:tabs>
      </w:pPr>
    </w:p>
    <w:p w14:paraId="074F77C4" w14:textId="77777777" w:rsidR="00AB4A29" w:rsidRDefault="00AB4A29" w:rsidP="00AB4A29">
      <w:pPr>
        <w:tabs>
          <w:tab w:val="left" w:pos="9234"/>
        </w:tabs>
      </w:pPr>
      <w:r>
        <w:t># &lt; Observation &gt;</w:t>
      </w:r>
    </w:p>
    <w:p w14:paraId="0EB24D88" w14:textId="77777777" w:rsidR="00AB4A29" w:rsidRDefault="00AB4A29" w:rsidP="00AB4A29">
      <w:pPr>
        <w:tabs>
          <w:tab w:val="left" w:pos="9234"/>
        </w:tabs>
      </w:pPr>
      <w:r>
        <w:t># When doing sampling, the number of variables don't really give significant differences.</w:t>
      </w:r>
    </w:p>
    <w:p w14:paraId="69551E24" w14:textId="77777777" w:rsidR="00AB4A29" w:rsidRDefault="00AB4A29" w:rsidP="00AB4A29">
      <w:pPr>
        <w:tabs>
          <w:tab w:val="left" w:pos="9234"/>
        </w:tabs>
      </w:pPr>
    </w:p>
    <w:p w14:paraId="01722CB7" w14:textId="77777777" w:rsidR="00AB4A29" w:rsidRDefault="00AB4A29" w:rsidP="00AB4A29">
      <w:pPr>
        <w:tabs>
          <w:tab w:val="left" w:pos="9234"/>
        </w:tabs>
      </w:pPr>
      <w:r>
        <w:t># Generate summary table for comparison purpose</w:t>
      </w:r>
    </w:p>
    <w:p w14:paraId="142A0F99" w14:textId="77777777" w:rsidR="00AB4A29" w:rsidRDefault="00AB4A29" w:rsidP="00AB4A29">
      <w:pPr>
        <w:tabs>
          <w:tab w:val="left" w:pos="9234"/>
        </w:tabs>
      </w:pPr>
      <w:r>
        <w:t>new_acc = c(pruned_dt.acc, new_rf.acc)</w:t>
      </w:r>
    </w:p>
    <w:p w14:paraId="2CA50D04" w14:textId="77777777" w:rsidR="00AB4A29" w:rsidRDefault="00AB4A29" w:rsidP="00AB4A29">
      <w:pPr>
        <w:tabs>
          <w:tab w:val="left" w:pos="9234"/>
        </w:tabs>
      </w:pPr>
      <w:r>
        <w:t>new_summary_table = rbind(Initial_Accuracy=c(accuracyDtree,accuracyRF), Improved_Accuracy=new_acc)</w:t>
      </w:r>
    </w:p>
    <w:p w14:paraId="52F12CC7" w14:textId="77777777" w:rsidR="00AB4A29" w:rsidRDefault="00AB4A29" w:rsidP="00AB4A29">
      <w:pPr>
        <w:tabs>
          <w:tab w:val="left" w:pos="9234"/>
        </w:tabs>
      </w:pPr>
      <w:r>
        <w:t>colnames(new_summary_table) = model_names[c(1,5)]</w:t>
      </w:r>
    </w:p>
    <w:p w14:paraId="094FBA15" w14:textId="77777777" w:rsidR="00AB4A29" w:rsidRDefault="00AB4A29" w:rsidP="00AB4A29">
      <w:pPr>
        <w:tabs>
          <w:tab w:val="left" w:pos="9234"/>
        </w:tabs>
      </w:pPr>
      <w:r>
        <w:t>new_summary_table</w:t>
      </w:r>
    </w:p>
    <w:p w14:paraId="52A26316" w14:textId="77777777" w:rsidR="00AB4A29" w:rsidRDefault="00AB4A29" w:rsidP="00AB4A29">
      <w:pPr>
        <w:tabs>
          <w:tab w:val="left" w:pos="9234"/>
        </w:tabs>
      </w:pPr>
    </w:p>
    <w:p w14:paraId="3AC02A52" w14:textId="77777777" w:rsidR="00AB4A29" w:rsidRDefault="00AB4A29" w:rsidP="00AB4A29">
      <w:pPr>
        <w:tabs>
          <w:tab w:val="left" w:pos="9234"/>
        </w:tabs>
      </w:pPr>
      <w:r>
        <w:t>#11</w:t>
      </w:r>
    </w:p>
    <w:p w14:paraId="792451C5" w14:textId="77777777" w:rsidR="00AB4A29" w:rsidRDefault="00AB4A29" w:rsidP="00AB4A29">
      <w:pPr>
        <w:tabs>
          <w:tab w:val="left" w:pos="9234"/>
        </w:tabs>
      </w:pPr>
      <w:r>
        <w:t># Make indicator</w:t>
      </w:r>
    </w:p>
    <w:p w14:paraId="0161E570" w14:textId="77777777" w:rsidR="00AB4A29" w:rsidRDefault="00AB4A29" w:rsidP="00AB4A29">
      <w:pPr>
        <w:tabs>
          <w:tab w:val="left" w:pos="9234"/>
        </w:tabs>
      </w:pPr>
      <w:r>
        <w:t>new_WAUS = WAUS # make a copy of current dataset to avoid modification on it</w:t>
      </w:r>
    </w:p>
    <w:p w14:paraId="23AB9856" w14:textId="77777777" w:rsidR="00AB4A29" w:rsidRDefault="00AB4A29" w:rsidP="00AB4A29">
      <w:pPr>
        <w:tabs>
          <w:tab w:val="left" w:pos="9234"/>
        </w:tabs>
      </w:pPr>
      <w:r>
        <w:t>new_WAUS$TmrNotWarmer = new_WAUS$WarmerTomorrow == 0</w:t>
      </w:r>
    </w:p>
    <w:p w14:paraId="08FFD9E3" w14:textId="77777777" w:rsidR="00AB4A29" w:rsidRDefault="00AB4A29" w:rsidP="00AB4A29">
      <w:pPr>
        <w:tabs>
          <w:tab w:val="left" w:pos="9234"/>
        </w:tabs>
      </w:pPr>
      <w:r>
        <w:t>new_WAUS$TmrWarmer = new_WAUS$WarmerTomorrow == 1</w:t>
      </w:r>
    </w:p>
    <w:p w14:paraId="5A5692BF" w14:textId="77777777" w:rsidR="00AB4A29" w:rsidRDefault="00AB4A29" w:rsidP="00AB4A29">
      <w:pPr>
        <w:tabs>
          <w:tab w:val="left" w:pos="9234"/>
        </w:tabs>
      </w:pPr>
      <w:r>
        <w:t>#location_categorical_vars = model.matrix(~ Location + 0, data=new_WAUS) # "+0" is to solve the problem that one of the variables is being ignored</w:t>
      </w:r>
    </w:p>
    <w:p w14:paraId="46489133" w14:textId="77777777" w:rsidR="00AB4A29" w:rsidRDefault="00AB4A29" w:rsidP="00AB4A29">
      <w:pPr>
        <w:tabs>
          <w:tab w:val="left" w:pos="9234"/>
        </w:tabs>
      </w:pPr>
    </w:p>
    <w:p w14:paraId="68F73195" w14:textId="77777777" w:rsidR="00AB4A29" w:rsidRDefault="00AB4A29" w:rsidP="00AB4A29">
      <w:pPr>
        <w:tabs>
          <w:tab w:val="left" w:pos="9234"/>
        </w:tabs>
      </w:pPr>
      <w:r>
        <w:t># Exclude some unimportant variables. change this</w:t>
      </w:r>
    </w:p>
    <w:p w14:paraId="6E361C15" w14:textId="77777777" w:rsidR="00AB4A29" w:rsidRDefault="00AB4A29" w:rsidP="00AB4A29">
      <w:pPr>
        <w:tabs>
          <w:tab w:val="left" w:pos="9234"/>
        </w:tabs>
      </w:pPr>
      <w:r>
        <w:t xml:space="preserve">#new_WAUS = new_WAUS[,-c(0:6,8,11:19)] </w:t>
      </w:r>
    </w:p>
    <w:p w14:paraId="2CE0549B" w14:textId="77777777" w:rsidR="00AB4A29" w:rsidRDefault="00AB4A29" w:rsidP="00AB4A29">
      <w:pPr>
        <w:tabs>
          <w:tab w:val="left" w:pos="9234"/>
        </w:tabs>
      </w:pPr>
    </w:p>
    <w:p w14:paraId="351A8544" w14:textId="77777777" w:rsidR="00AB4A29" w:rsidRDefault="00AB4A29" w:rsidP="00AB4A29">
      <w:pPr>
        <w:tabs>
          <w:tab w:val="left" w:pos="9234"/>
        </w:tabs>
      </w:pPr>
      <w:r>
        <w:t># Normalise data (0 - 1)</w:t>
      </w:r>
    </w:p>
    <w:p w14:paraId="55775C11" w14:textId="77777777" w:rsidR="00AB4A29" w:rsidRDefault="00AB4A29" w:rsidP="00AB4A29">
      <w:pPr>
        <w:tabs>
          <w:tab w:val="left" w:pos="9234"/>
        </w:tabs>
      </w:pPr>
      <w:r>
        <w:t>normalise_ = function(col){</w:t>
      </w:r>
    </w:p>
    <w:p w14:paraId="5F13D443" w14:textId="77777777" w:rsidR="00AB4A29" w:rsidRDefault="00AB4A29" w:rsidP="00AB4A29">
      <w:pPr>
        <w:tabs>
          <w:tab w:val="left" w:pos="9234"/>
        </w:tabs>
      </w:pPr>
      <w:r>
        <w:lastRenderedPageBreak/>
        <w:t xml:space="preserve">  return((col - min(col))/(max(col) - min(col)))</w:t>
      </w:r>
    </w:p>
    <w:p w14:paraId="16C2F13F" w14:textId="77777777" w:rsidR="00AB4A29" w:rsidRDefault="00AB4A29" w:rsidP="00AB4A29">
      <w:pPr>
        <w:tabs>
          <w:tab w:val="left" w:pos="9234"/>
        </w:tabs>
      </w:pPr>
      <w:r>
        <w:t>}</w:t>
      </w:r>
    </w:p>
    <w:p w14:paraId="4FADCEBC" w14:textId="77777777" w:rsidR="00AB4A29" w:rsidRDefault="00AB4A29" w:rsidP="00AB4A29">
      <w:pPr>
        <w:tabs>
          <w:tab w:val="left" w:pos="9234"/>
        </w:tabs>
      </w:pPr>
    </w:p>
    <w:p w14:paraId="59E0DBC3" w14:textId="77777777" w:rsidR="00AB4A29" w:rsidRDefault="00AB4A29" w:rsidP="00AB4A29">
      <w:pPr>
        <w:tabs>
          <w:tab w:val="left" w:pos="9234"/>
        </w:tabs>
      </w:pPr>
      <w:r>
        <w:t># Apply normalise function to all predictors that are not categorical</w:t>
      </w:r>
    </w:p>
    <w:p w14:paraId="225B9D09" w14:textId="77777777" w:rsidR="00AB4A29" w:rsidRDefault="00AB4A29" w:rsidP="00AB4A29">
      <w:pPr>
        <w:tabs>
          <w:tab w:val="left" w:pos="9234"/>
        </w:tabs>
      </w:pPr>
      <w:r>
        <w:t xml:space="preserve">predictors = apply(new_WAUS[,c(1:6,8,11:19)], 2, normalise_) </w:t>
      </w:r>
    </w:p>
    <w:p w14:paraId="2FA429E7" w14:textId="77777777" w:rsidR="00AB4A29" w:rsidRDefault="00AB4A29" w:rsidP="00AB4A29">
      <w:pPr>
        <w:tabs>
          <w:tab w:val="left" w:pos="9234"/>
        </w:tabs>
      </w:pPr>
      <w:r>
        <w:t>new_WAUS = cbind(predictors, new_WAUS[,c(7,9:10,20:23)])</w:t>
      </w:r>
    </w:p>
    <w:p w14:paraId="47E84F45" w14:textId="77777777" w:rsidR="00AB4A29" w:rsidRDefault="00AB4A29" w:rsidP="00AB4A29">
      <w:pPr>
        <w:tabs>
          <w:tab w:val="left" w:pos="9234"/>
        </w:tabs>
      </w:pPr>
    </w:p>
    <w:p w14:paraId="3635E76E" w14:textId="77777777" w:rsidR="00AB4A29" w:rsidRDefault="00AB4A29" w:rsidP="00AB4A29">
      <w:pPr>
        <w:tabs>
          <w:tab w:val="left" w:pos="9234"/>
        </w:tabs>
      </w:pPr>
      <w:r>
        <w:t># Check the attribute of each variable</w:t>
      </w:r>
    </w:p>
    <w:p w14:paraId="4CFC26E0" w14:textId="77777777" w:rsidR="00AB4A29" w:rsidRDefault="00AB4A29" w:rsidP="00AB4A29">
      <w:pPr>
        <w:tabs>
          <w:tab w:val="left" w:pos="9234"/>
        </w:tabs>
      </w:pPr>
      <w:r>
        <w:t>summary(new_WAUS)</w:t>
      </w:r>
    </w:p>
    <w:p w14:paraId="006C36E5" w14:textId="77777777" w:rsidR="00AB4A29" w:rsidRDefault="00AB4A29" w:rsidP="00AB4A29">
      <w:pPr>
        <w:tabs>
          <w:tab w:val="left" w:pos="9234"/>
        </w:tabs>
      </w:pPr>
    </w:p>
    <w:p w14:paraId="5282A8A9" w14:textId="77777777" w:rsidR="00AB4A29" w:rsidRDefault="00AB4A29" w:rsidP="00AB4A29">
      <w:pPr>
        <w:tabs>
          <w:tab w:val="left" w:pos="9234"/>
        </w:tabs>
      </w:pPr>
      <w:r>
        <w:t># Split data into train and test</w:t>
      </w:r>
    </w:p>
    <w:p w14:paraId="798D4172" w14:textId="77777777" w:rsidR="00AB4A29" w:rsidRDefault="00AB4A29" w:rsidP="00AB4A29">
      <w:pPr>
        <w:tabs>
          <w:tab w:val="left" w:pos="9234"/>
        </w:tabs>
      </w:pPr>
      <w:r>
        <w:t xml:space="preserve">set.seed(31954081) #Student ID as random seed </w:t>
      </w:r>
    </w:p>
    <w:p w14:paraId="3B14A6DA" w14:textId="77777777" w:rsidR="00AB4A29" w:rsidRDefault="00AB4A29" w:rsidP="00AB4A29">
      <w:pPr>
        <w:tabs>
          <w:tab w:val="left" w:pos="9234"/>
        </w:tabs>
      </w:pPr>
      <w:r>
        <w:t>train.row = sample(0:nrow(new_WAUS), 0.7*nrow(new_WAUS)) # Split into 70% and 30%</w:t>
      </w:r>
    </w:p>
    <w:p w14:paraId="2251DD87" w14:textId="77777777" w:rsidR="00AB4A29" w:rsidRDefault="00AB4A29" w:rsidP="00AB4A29">
      <w:pPr>
        <w:tabs>
          <w:tab w:val="left" w:pos="9234"/>
        </w:tabs>
      </w:pPr>
      <w:r>
        <w:t>new_WAUS.train = new_WAUS[train.row,] # Assign 70% to train data</w:t>
      </w:r>
    </w:p>
    <w:p w14:paraId="39AC3FD6" w14:textId="77777777" w:rsidR="00AB4A29" w:rsidRDefault="00AB4A29" w:rsidP="00AB4A29">
      <w:pPr>
        <w:tabs>
          <w:tab w:val="left" w:pos="9234"/>
        </w:tabs>
      </w:pPr>
      <w:r>
        <w:t>new_WAUS.test = new_WAUS[-train.row,] # Assign 30% to test data</w:t>
      </w:r>
    </w:p>
    <w:p w14:paraId="2019CCA3" w14:textId="77777777" w:rsidR="00AB4A29" w:rsidRDefault="00AB4A29" w:rsidP="00AB4A29">
      <w:pPr>
        <w:tabs>
          <w:tab w:val="left" w:pos="9234"/>
        </w:tabs>
      </w:pPr>
    </w:p>
    <w:p w14:paraId="18CC3F2A" w14:textId="77777777" w:rsidR="00AB4A29" w:rsidRDefault="00AB4A29" w:rsidP="00AB4A29">
      <w:pPr>
        <w:tabs>
          <w:tab w:val="left" w:pos="9234"/>
        </w:tabs>
      </w:pPr>
      <w:r>
        <w:t># 11 Build ANN</w:t>
      </w:r>
    </w:p>
    <w:p w14:paraId="6E9FFFB4" w14:textId="77777777" w:rsidR="00AB4A29" w:rsidRDefault="00AB4A29" w:rsidP="00AB4A29">
      <w:pPr>
        <w:tabs>
          <w:tab w:val="left" w:pos="9234"/>
        </w:tabs>
      </w:pPr>
      <w:r>
        <w:t>set.seed(31954081)</w:t>
      </w:r>
    </w:p>
    <w:p w14:paraId="0B21873E" w14:textId="77777777" w:rsidR="00AB4A29" w:rsidRDefault="00AB4A29" w:rsidP="00AB4A29">
      <w:pPr>
        <w:tabs>
          <w:tab w:val="left" w:pos="9234"/>
        </w:tabs>
      </w:pPr>
      <w:r>
        <w:t>new_WAUS.train$Location &lt;- as.numeric(new_WAUS.train$Location)</w:t>
      </w:r>
    </w:p>
    <w:p w14:paraId="204E09E7" w14:textId="77777777" w:rsidR="00AB4A29" w:rsidRDefault="00AB4A29" w:rsidP="00AB4A29">
      <w:pPr>
        <w:tabs>
          <w:tab w:val="left" w:pos="9234"/>
        </w:tabs>
      </w:pPr>
      <w:r>
        <w:t>new_WAUS.train$TmrNotWarmer &lt;- as.numeric(new_WAUS.train$TmrNotWarmer)</w:t>
      </w:r>
    </w:p>
    <w:p w14:paraId="6CDE951E" w14:textId="77777777" w:rsidR="00AB4A29" w:rsidRDefault="00AB4A29" w:rsidP="00AB4A29">
      <w:pPr>
        <w:tabs>
          <w:tab w:val="left" w:pos="9234"/>
        </w:tabs>
      </w:pPr>
      <w:r>
        <w:t>new_WAUS.train$TmrWarmer &lt;- as.numeric(new_WAUS.train$TmrWarmer)</w:t>
      </w:r>
    </w:p>
    <w:p w14:paraId="320B9490" w14:textId="77777777" w:rsidR="00AB4A29" w:rsidRDefault="00AB4A29" w:rsidP="00AB4A29">
      <w:pPr>
        <w:tabs>
          <w:tab w:val="left" w:pos="9234"/>
        </w:tabs>
      </w:pPr>
      <w:r>
        <w:t>new_WAUS.train$WindDir3pm &lt;- as.numeric(new_WAUS.train$WindDir3pm)</w:t>
      </w:r>
    </w:p>
    <w:p w14:paraId="014F2B1D" w14:textId="77777777" w:rsidR="00AB4A29" w:rsidRDefault="00AB4A29" w:rsidP="00AB4A29">
      <w:pPr>
        <w:tabs>
          <w:tab w:val="left" w:pos="9234"/>
        </w:tabs>
      </w:pPr>
      <w:r>
        <w:t>new_WAUS.train$WindDir9am &lt;- as.numeric(new_WAUS.train$WindDir9am)</w:t>
      </w:r>
    </w:p>
    <w:p w14:paraId="55359FFF" w14:textId="77777777" w:rsidR="00AB4A29" w:rsidRDefault="00AB4A29" w:rsidP="00AB4A29">
      <w:pPr>
        <w:tabs>
          <w:tab w:val="left" w:pos="9234"/>
        </w:tabs>
      </w:pPr>
      <w:r>
        <w:t>new_WAUS.train$WindGustDir &lt;- as.numeric(new_WAUS.train$WindGustDir)</w:t>
      </w:r>
    </w:p>
    <w:p w14:paraId="0547D6C7" w14:textId="77777777" w:rsidR="00AB4A29" w:rsidRDefault="00AB4A29" w:rsidP="00AB4A29">
      <w:pPr>
        <w:tabs>
          <w:tab w:val="left" w:pos="9234"/>
        </w:tabs>
      </w:pPr>
    </w:p>
    <w:p w14:paraId="300746C4" w14:textId="77777777" w:rsidR="00AB4A29" w:rsidRDefault="00AB4A29" w:rsidP="00AB4A29">
      <w:pPr>
        <w:tabs>
          <w:tab w:val="left" w:pos="9234"/>
        </w:tabs>
      </w:pPr>
      <w:r>
        <w:t>nn.fit = neuralnet(WarmerTomorrow~ . -TmrWarmer -TmrNotWarmer, new_WAUS.train, hidden = 1, linear.output=F)</w:t>
      </w:r>
    </w:p>
    <w:p w14:paraId="2232A911" w14:textId="77777777" w:rsidR="00AB4A29" w:rsidRDefault="00AB4A29" w:rsidP="00AB4A29">
      <w:pPr>
        <w:tabs>
          <w:tab w:val="left" w:pos="9234"/>
        </w:tabs>
      </w:pPr>
      <w:r>
        <w:t>#nn.fit = neuralnet(WarmerTomorrow~ MaxTemp + Sunshine + Pressure9am + Temp9am + Temp3pm, new_WAUS.train, hidden = 1, linear.output=F)</w:t>
      </w:r>
    </w:p>
    <w:p w14:paraId="0C8CBF2E" w14:textId="77777777" w:rsidR="00AB4A29" w:rsidRDefault="00AB4A29" w:rsidP="00AB4A29">
      <w:pPr>
        <w:tabs>
          <w:tab w:val="left" w:pos="9234"/>
        </w:tabs>
      </w:pPr>
    </w:p>
    <w:p w14:paraId="0E8EFE90" w14:textId="77777777" w:rsidR="00AB4A29" w:rsidRDefault="00AB4A29" w:rsidP="00AB4A29">
      <w:pPr>
        <w:tabs>
          <w:tab w:val="left" w:pos="9234"/>
        </w:tabs>
      </w:pPr>
      <w:r>
        <w:t># Visualize ANN</w:t>
      </w:r>
    </w:p>
    <w:p w14:paraId="1EC88C4B" w14:textId="77777777" w:rsidR="00AB4A29" w:rsidRDefault="00AB4A29" w:rsidP="00AB4A29">
      <w:pPr>
        <w:tabs>
          <w:tab w:val="left" w:pos="9234"/>
        </w:tabs>
      </w:pPr>
      <w:r>
        <w:t>plot(nn.fit)</w:t>
      </w:r>
    </w:p>
    <w:p w14:paraId="0EBAD2A5" w14:textId="77777777" w:rsidR="00AB4A29" w:rsidRDefault="00AB4A29" w:rsidP="00AB4A29">
      <w:pPr>
        <w:tabs>
          <w:tab w:val="left" w:pos="9234"/>
        </w:tabs>
      </w:pPr>
    </w:p>
    <w:p w14:paraId="302FBCAA" w14:textId="77777777" w:rsidR="00AB4A29" w:rsidRDefault="00AB4A29" w:rsidP="00AB4A29">
      <w:pPr>
        <w:tabs>
          <w:tab w:val="left" w:pos="9234"/>
        </w:tabs>
      </w:pPr>
      <w:r>
        <w:t># Print the weights</w:t>
      </w:r>
    </w:p>
    <w:p w14:paraId="32658C7E" w14:textId="77777777" w:rsidR="00AB4A29" w:rsidRDefault="00AB4A29" w:rsidP="00AB4A29">
      <w:pPr>
        <w:tabs>
          <w:tab w:val="left" w:pos="9234"/>
        </w:tabs>
      </w:pPr>
      <w:r>
        <w:t>nn.fit$result.matrix</w:t>
      </w:r>
    </w:p>
    <w:p w14:paraId="7CCB833B" w14:textId="77777777" w:rsidR="00AB4A29" w:rsidRDefault="00AB4A29" w:rsidP="00AB4A29">
      <w:pPr>
        <w:tabs>
          <w:tab w:val="left" w:pos="9234"/>
        </w:tabs>
      </w:pPr>
    </w:p>
    <w:p w14:paraId="267656E3" w14:textId="77777777" w:rsidR="00AB4A29" w:rsidRDefault="00AB4A29" w:rsidP="00AB4A29">
      <w:pPr>
        <w:tabs>
          <w:tab w:val="left" w:pos="9234"/>
        </w:tabs>
      </w:pPr>
      <w:r>
        <w:t># Make prediction using test set</w:t>
      </w:r>
    </w:p>
    <w:p w14:paraId="24EFFE09" w14:textId="77777777" w:rsidR="00AB4A29" w:rsidRDefault="00AB4A29" w:rsidP="00AB4A29">
      <w:pPr>
        <w:tabs>
          <w:tab w:val="left" w:pos="9234"/>
        </w:tabs>
      </w:pPr>
      <w:r>
        <w:t>new_WAUS.test$TmrNotWarmer &lt;- as.numeric(new_WAUS.test$TmrNotWarmer)</w:t>
      </w:r>
    </w:p>
    <w:p w14:paraId="25F16242" w14:textId="77777777" w:rsidR="00AB4A29" w:rsidRDefault="00AB4A29" w:rsidP="00AB4A29">
      <w:pPr>
        <w:tabs>
          <w:tab w:val="left" w:pos="9234"/>
        </w:tabs>
      </w:pPr>
      <w:r>
        <w:t>new_WAUS.test$TmrWarmer &lt;- as.numeric(new_WAUS.test$TmrWarmer)</w:t>
      </w:r>
    </w:p>
    <w:p w14:paraId="3853404A" w14:textId="77777777" w:rsidR="00AB4A29" w:rsidRDefault="00AB4A29" w:rsidP="00AB4A29">
      <w:pPr>
        <w:tabs>
          <w:tab w:val="left" w:pos="9234"/>
        </w:tabs>
      </w:pPr>
      <w:r>
        <w:t>new_WAUS.test$WindDir3pm &lt;- as.numeric(new_WAUS.test$WindDir3pm)</w:t>
      </w:r>
    </w:p>
    <w:p w14:paraId="6CD62734" w14:textId="77777777" w:rsidR="00AB4A29" w:rsidRDefault="00AB4A29" w:rsidP="00AB4A29">
      <w:pPr>
        <w:tabs>
          <w:tab w:val="left" w:pos="9234"/>
        </w:tabs>
      </w:pPr>
      <w:r>
        <w:t>new_WAUS.test$WindDir9am &lt;- as.numeric(new_WAUS.test$WindDir9am)</w:t>
      </w:r>
    </w:p>
    <w:p w14:paraId="6EAAEB4D" w14:textId="77777777" w:rsidR="00AB4A29" w:rsidRDefault="00AB4A29" w:rsidP="00AB4A29">
      <w:pPr>
        <w:tabs>
          <w:tab w:val="left" w:pos="9234"/>
        </w:tabs>
      </w:pPr>
      <w:r>
        <w:t>new_WAUS.test$WindGustDir &lt;- as.numeric(new_WAUS.test$WindGustDir)</w:t>
      </w:r>
    </w:p>
    <w:p w14:paraId="2E11DB17" w14:textId="77777777" w:rsidR="00AB4A29" w:rsidRDefault="00AB4A29" w:rsidP="00AB4A29">
      <w:pPr>
        <w:tabs>
          <w:tab w:val="left" w:pos="9234"/>
        </w:tabs>
      </w:pPr>
    </w:p>
    <w:p w14:paraId="7E0ECD67" w14:textId="77777777" w:rsidR="00AB4A29" w:rsidRDefault="00AB4A29" w:rsidP="00AB4A29">
      <w:pPr>
        <w:tabs>
          <w:tab w:val="left" w:pos="9234"/>
        </w:tabs>
      </w:pPr>
      <w:r>
        <w:t># Print the weights</w:t>
      </w:r>
    </w:p>
    <w:p w14:paraId="18EAF6A2" w14:textId="77777777" w:rsidR="00AB4A29" w:rsidRDefault="00AB4A29" w:rsidP="00AB4A29">
      <w:pPr>
        <w:tabs>
          <w:tab w:val="left" w:pos="9234"/>
        </w:tabs>
      </w:pPr>
      <w:r>
        <w:t>nn.fit$result.matrix</w:t>
      </w:r>
    </w:p>
    <w:p w14:paraId="09047567" w14:textId="77777777" w:rsidR="00AB4A29" w:rsidRDefault="00AB4A29" w:rsidP="00AB4A29">
      <w:pPr>
        <w:tabs>
          <w:tab w:val="left" w:pos="9234"/>
        </w:tabs>
      </w:pPr>
    </w:p>
    <w:p w14:paraId="0B18AE03" w14:textId="77777777" w:rsidR="00AB4A29" w:rsidRDefault="00AB4A29" w:rsidP="00AB4A29">
      <w:pPr>
        <w:tabs>
          <w:tab w:val="left" w:pos="9234"/>
        </w:tabs>
      </w:pPr>
      <w:r>
        <w:t># Make prediction using test set</w:t>
      </w:r>
    </w:p>
    <w:p w14:paraId="4CD86867" w14:textId="77777777" w:rsidR="00AB4A29" w:rsidRDefault="00AB4A29" w:rsidP="00AB4A29">
      <w:pPr>
        <w:tabs>
          <w:tab w:val="left" w:pos="9234"/>
        </w:tabs>
      </w:pPr>
      <w:r>
        <w:t xml:space="preserve">nn.predict = compute(nn.fit, new_WAUS.test[,-c(21:23)]) </w:t>
      </w:r>
    </w:p>
    <w:p w14:paraId="252A23EB" w14:textId="77777777" w:rsidR="00AB4A29" w:rsidRDefault="00AB4A29" w:rsidP="00AB4A29">
      <w:pPr>
        <w:tabs>
          <w:tab w:val="left" w:pos="9234"/>
        </w:tabs>
      </w:pPr>
    </w:p>
    <w:p w14:paraId="5CB0A272" w14:textId="77777777" w:rsidR="00AB4A29" w:rsidRDefault="00AB4A29" w:rsidP="00AB4A29">
      <w:pPr>
        <w:tabs>
          <w:tab w:val="left" w:pos="9234"/>
        </w:tabs>
      </w:pPr>
    </w:p>
    <w:p w14:paraId="7F54D277" w14:textId="77777777" w:rsidR="00AB4A29" w:rsidRDefault="00AB4A29" w:rsidP="00AB4A29">
      <w:pPr>
        <w:tabs>
          <w:tab w:val="left" w:pos="9234"/>
        </w:tabs>
      </w:pPr>
      <w:r>
        <w:t># Make prediction</w:t>
      </w:r>
    </w:p>
    <w:p w14:paraId="741B2460" w14:textId="77777777" w:rsidR="00AB4A29" w:rsidRDefault="00AB4A29" w:rsidP="00AB4A29">
      <w:pPr>
        <w:tabs>
          <w:tab w:val="left" w:pos="9234"/>
        </w:tabs>
      </w:pPr>
      <w:r>
        <w:t>nn.predr = round(nn.predict$net.result, 0)</w:t>
      </w:r>
    </w:p>
    <w:p w14:paraId="504F6E89" w14:textId="77777777" w:rsidR="00AB4A29" w:rsidRDefault="00AB4A29" w:rsidP="00AB4A29">
      <w:pPr>
        <w:tabs>
          <w:tab w:val="left" w:pos="9234"/>
        </w:tabs>
      </w:pPr>
      <w:r>
        <w:t>nn.predrdf = as.data.frame(as.table(nn.predr))</w:t>
      </w:r>
    </w:p>
    <w:p w14:paraId="12505AC2" w14:textId="77777777" w:rsidR="00AB4A29" w:rsidRDefault="00AB4A29" w:rsidP="00AB4A29">
      <w:pPr>
        <w:tabs>
          <w:tab w:val="left" w:pos="9234"/>
        </w:tabs>
      </w:pPr>
    </w:p>
    <w:p w14:paraId="2FB687EA" w14:textId="77777777" w:rsidR="00AB4A29" w:rsidRDefault="00AB4A29" w:rsidP="00AB4A29">
      <w:pPr>
        <w:tabs>
          <w:tab w:val="left" w:pos="9234"/>
        </w:tabs>
      </w:pPr>
      <w:r>
        <w:t># Remove rows classified 0 - leave only classified 1 - check by the</w:t>
      </w:r>
    </w:p>
    <w:p w14:paraId="0888E1C5" w14:textId="77777777" w:rsidR="00AB4A29" w:rsidRDefault="00AB4A29" w:rsidP="00AB4A29">
      <w:pPr>
        <w:tabs>
          <w:tab w:val="left" w:pos="9234"/>
        </w:tabs>
      </w:pPr>
      <w:r>
        <w:t>nn.predrdfs = nn.predrdf[!nn.predrdf$Freq==0,]</w:t>
      </w:r>
    </w:p>
    <w:p w14:paraId="0649FA2B" w14:textId="77777777" w:rsidR="00AB4A29" w:rsidRDefault="00AB4A29" w:rsidP="00AB4A29">
      <w:pPr>
        <w:tabs>
          <w:tab w:val="left" w:pos="9234"/>
        </w:tabs>
      </w:pPr>
      <w:r>
        <w:t>nn.predrdfs$Freq = NULL</w:t>
      </w:r>
    </w:p>
    <w:p w14:paraId="5F0EEE8E" w14:textId="77777777" w:rsidR="00AB4A29" w:rsidRDefault="00AB4A29" w:rsidP="00AB4A29">
      <w:pPr>
        <w:tabs>
          <w:tab w:val="left" w:pos="9234"/>
        </w:tabs>
      </w:pPr>
      <w:r>
        <w:t>colnames(nn.predrdfs) = c("Obs", "WarmerTomorrow")</w:t>
      </w:r>
    </w:p>
    <w:p w14:paraId="5AE29A7F" w14:textId="77777777" w:rsidR="00AB4A29" w:rsidRDefault="00AB4A29" w:rsidP="00AB4A29">
      <w:pPr>
        <w:tabs>
          <w:tab w:val="left" w:pos="9234"/>
        </w:tabs>
      </w:pPr>
      <w:r>
        <w:t>nn.predrdfs = nn.predrdfs[order(nn.predrdfs$Obs),]</w:t>
      </w:r>
    </w:p>
    <w:p w14:paraId="424DDCF8" w14:textId="77777777" w:rsidR="00AB4A29" w:rsidRDefault="00AB4A29" w:rsidP="00AB4A29">
      <w:pPr>
        <w:tabs>
          <w:tab w:val="left" w:pos="9234"/>
        </w:tabs>
      </w:pPr>
    </w:p>
    <w:p w14:paraId="4022DFF9" w14:textId="77777777" w:rsidR="00AB4A29" w:rsidRDefault="00AB4A29" w:rsidP="00AB4A29">
      <w:pPr>
        <w:tabs>
          <w:tab w:val="left" w:pos="9234"/>
        </w:tabs>
      </w:pPr>
      <w:r>
        <w:t># Create confusion matrix and calculate the accuracy</w:t>
      </w:r>
    </w:p>
    <w:p w14:paraId="14F7310C" w14:textId="77777777" w:rsidR="00AB4A29" w:rsidRDefault="00AB4A29" w:rsidP="00AB4A29">
      <w:pPr>
        <w:tabs>
          <w:tab w:val="left" w:pos="9234"/>
        </w:tabs>
      </w:pPr>
      <w:r>
        <w:t>nn.cm = table(observed=new_WAUS.test$WarmerTomorrow, predicted=nn.predrdfs$WarmerTomorrow)</w:t>
      </w:r>
    </w:p>
    <w:p w14:paraId="6A2147D0" w14:textId="77777777" w:rsidR="00AB4A29" w:rsidRDefault="00AB4A29" w:rsidP="00AB4A29">
      <w:pPr>
        <w:tabs>
          <w:tab w:val="left" w:pos="9234"/>
        </w:tabs>
      </w:pPr>
      <w:r>
        <w:t>nn.cm</w:t>
      </w:r>
    </w:p>
    <w:p w14:paraId="19CCE815" w14:textId="77777777" w:rsidR="00AB4A29" w:rsidRDefault="00AB4A29" w:rsidP="00AB4A29">
      <w:pPr>
        <w:tabs>
          <w:tab w:val="left" w:pos="9234"/>
        </w:tabs>
      </w:pPr>
      <w:r>
        <w:t>nn.acc = round(sum(diag(nn.cm))/sum(nn.cm)*100, 2)</w:t>
      </w:r>
    </w:p>
    <w:p w14:paraId="64F02839" w14:textId="77777777" w:rsidR="00AB4A29" w:rsidRDefault="00AB4A29" w:rsidP="00AB4A29">
      <w:pPr>
        <w:tabs>
          <w:tab w:val="left" w:pos="9234"/>
        </w:tabs>
      </w:pPr>
      <w:r>
        <w:t>print(paste0("Accuracy for ANN:", nn.acc, "%"))</w:t>
      </w:r>
    </w:p>
    <w:p w14:paraId="6C43EE31" w14:textId="77777777" w:rsidR="00AB4A29" w:rsidRDefault="00AB4A29" w:rsidP="00AB4A29">
      <w:pPr>
        <w:tabs>
          <w:tab w:val="left" w:pos="9234"/>
        </w:tabs>
      </w:pPr>
    </w:p>
    <w:p w14:paraId="0515C5B1" w14:textId="77777777" w:rsidR="00AB4A29" w:rsidRDefault="00AB4A29" w:rsidP="00AB4A29">
      <w:pPr>
        <w:tabs>
          <w:tab w:val="left" w:pos="9234"/>
        </w:tabs>
      </w:pPr>
    </w:p>
    <w:p w14:paraId="2F4DBC64" w14:textId="77777777" w:rsidR="00AB4A29" w:rsidRDefault="00AB4A29" w:rsidP="00AB4A29">
      <w:pPr>
        <w:tabs>
          <w:tab w:val="left" w:pos="9234"/>
        </w:tabs>
      </w:pPr>
      <w:r>
        <w:t>#IMPORTANT NN</w:t>
      </w:r>
    </w:p>
    <w:p w14:paraId="54411ECB" w14:textId="77777777" w:rsidR="00AB4A29" w:rsidRDefault="00AB4A29" w:rsidP="00AB4A29">
      <w:pPr>
        <w:tabs>
          <w:tab w:val="left" w:pos="9234"/>
        </w:tabs>
      </w:pPr>
      <w:r>
        <w:t>#new_WAUS.train$WarmerTomorrow &lt;- as.numeric(new_WAUS.train$WarmerTomorrow)</w:t>
      </w:r>
    </w:p>
    <w:p w14:paraId="6147431C" w14:textId="77777777" w:rsidR="00AB4A29" w:rsidRDefault="00AB4A29" w:rsidP="00AB4A29">
      <w:pPr>
        <w:tabs>
          <w:tab w:val="left" w:pos="9234"/>
        </w:tabs>
      </w:pPr>
      <w:r>
        <w:t>#M = cor(new_WAUS.train[,-c(22:23)])</w:t>
      </w:r>
    </w:p>
    <w:p w14:paraId="05E6828F" w14:textId="77777777" w:rsidR="00AB4A29" w:rsidRDefault="00AB4A29" w:rsidP="00AB4A29">
      <w:pPr>
        <w:tabs>
          <w:tab w:val="left" w:pos="9234"/>
        </w:tabs>
      </w:pPr>
      <w:r>
        <w:t>#corrplot(M, order = 'hclust', addrect = 2)</w:t>
      </w:r>
    </w:p>
    <w:p w14:paraId="772B6550" w14:textId="77777777" w:rsidR="00AB4A29" w:rsidRDefault="00AB4A29" w:rsidP="00AB4A29">
      <w:pPr>
        <w:tabs>
          <w:tab w:val="left" w:pos="9234"/>
        </w:tabs>
      </w:pPr>
      <w:r>
        <w:t>#M[21,]</w:t>
      </w:r>
    </w:p>
    <w:p w14:paraId="56DAA533" w14:textId="77777777" w:rsidR="00AB4A29" w:rsidRDefault="00AB4A29" w:rsidP="00AB4A29">
      <w:pPr>
        <w:tabs>
          <w:tab w:val="left" w:pos="9234"/>
        </w:tabs>
      </w:pPr>
    </w:p>
    <w:p w14:paraId="1D00682D" w14:textId="77777777" w:rsidR="00AB4A29" w:rsidRDefault="00AB4A29" w:rsidP="00AB4A29">
      <w:pPr>
        <w:tabs>
          <w:tab w:val="left" w:pos="9234"/>
        </w:tabs>
      </w:pPr>
      <w:r>
        <w:t>#If want to try pca</w:t>
      </w:r>
    </w:p>
    <w:p w14:paraId="13431020" w14:textId="33A9473D" w:rsidR="00AB4A29" w:rsidRPr="00AB4A29" w:rsidRDefault="00AB4A29" w:rsidP="00AB4A29">
      <w:pPr>
        <w:tabs>
          <w:tab w:val="left" w:pos="9234"/>
        </w:tabs>
      </w:pPr>
      <w:r>
        <w:t>#https://bioinfo4all.wordpress.com/2021/01/31/tutorial-6-how-to-do-principal-component-analysis-pca-in-r/</w:t>
      </w:r>
    </w:p>
    <w:sectPr w:rsidR="00AB4A29" w:rsidRPr="00AB4A29" w:rsidSect="00C311CE">
      <w:pgSz w:w="15840" w:h="24480" w:code="3"/>
      <w:pgMar w:top="1008" w:right="1440" w:bottom="0" w:left="144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5E9A8" w14:textId="77777777" w:rsidR="008E6704" w:rsidRDefault="008E6704" w:rsidP="00554336">
      <w:pPr>
        <w:spacing w:after="0"/>
      </w:pPr>
      <w:r>
        <w:separator/>
      </w:r>
    </w:p>
  </w:endnote>
  <w:endnote w:type="continuationSeparator" w:id="0">
    <w:p w14:paraId="2A41B8EA" w14:textId="77777777" w:rsidR="008E6704" w:rsidRDefault="008E6704" w:rsidP="005543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ource Sans Pro Black">
    <w:charset w:val="00"/>
    <w:family w:val="swiss"/>
    <w:pitch w:val="variable"/>
    <w:sig w:usb0="600002F7" w:usb1="02000001"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kerville Old Face">
    <w:charset w:val="00"/>
    <w:family w:val="roman"/>
    <w:pitch w:val="variable"/>
    <w:sig w:usb0="00000003" w:usb1="00000000" w:usb2="00000000" w:usb3="00000000" w:csb0="00000001" w:csb1="00000000"/>
  </w:font>
  <w:font w:name="Source Sans Pro">
    <w:altName w:val="Source Sans Pro"/>
    <w:charset w:val="00"/>
    <w:family w:val="swiss"/>
    <w:pitch w:val="variable"/>
    <w:sig w:usb0="600002F7" w:usb1="02000001" w:usb2="00000000" w:usb3="00000000" w:csb0="0000019F" w:csb1="00000000"/>
  </w:font>
  <w:font w:name="Georgia Pro Black">
    <w:charset w:val="00"/>
    <w:family w:val="roman"/>
    <w:pitch w:val="variable"/>
    <w:sig w:usb0="800002AF" w:usb1="0000000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069E4" w14:textId="77777777" w:rsidR="008E6704" w:rsidRDefault="008E6704" w:rsidP="00554336">
      <w:pPr>
        <w:spacing w:after="0"/>
      </w:pPr>
      <w:r>
        <w:separator/>
      </w:r>
    </w:p>
  </w:footnote>
  <w:footnote w:type="continuationSeparator" w:id="0">
    <w:p w14:paraId="06D0FEBE" w14:textId="77777777" w:rsidR="008E6704" w:rsidRDefault="008E6704" w:rsidP="0055433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A8A8E" w14:textId="77777777" w:rsidR="00532334" w:rsidRPr="00FB03C1" w:rsidRDefault="00532334" w:rsidP="00406B50">
    <w:pPr>
      <w:jc w:val="center"/>
      <w:rPr>
        <w:rFonts w:asciiTheme="majorHAnsi" w:hAnsiTheme="majorHAnsi"/>
        <w:color w:val="30524E"/>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7E059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02E88D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10E97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1705B6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68EAA6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340D20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11007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EC68CA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1AE24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0C68A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130112"/>
    <w:multiLevelType w:val="hybridMultilevel"/>
    <w:tmpl w:val="29EA61D4"/>
    <w:lvl w:ilvl="0" w:tplc="8E90AA3C">
      <w:numFmt w:val="bullet"/>
      <w:lvlText w:val="-"/>
      <w:lvlJc w:val="left"/>
      <w:pPr>
        <w:ind w:left="720" w:hanging="360"/>
      </w:pPr>
      <w:rPr>
        <w:rFonts w:ascii="Source Sans Pro Black" w:eastAsia="Times New Roman" w:hAnsi="Source Sans Pro Black"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3E7718"/>
    <w:multiLevelType w:val="hybridMultilevel"/>
    <w:tmpl w:val="EB8C184C"/>
    <w:lvl w:ilvl="0" w:tplc="5C30FB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AE739A"/>
    <w:multiLevelType w:val="hybridMultilevel"/>
    <w:tmpl w:val="2066678E"/>
    <w:lvl w:ilvl="0" w:tplc="8CECC5FE">
      <w:numFmt w:val="bullet"/>
      <w:lvlText w:val="-"/>
      <w:lvlJc w:val="left"/>
      <w:pPr>
        <w:ind w:left="720" w:hanging="360"/>
      </w:pPr>
      <w:rPr>
        <w:rFonts w:ascii="Source Sans Pro Black" w:eastAsia="Times New Roman" w:hAnsi="Source Sans Pro Black"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381D87"/>
    <w:multiLevelType w:val="hybridMultilevel"/>
    <w:tmpl w:val="9182A4D2"/>
    <w:lvl w:ilvl="0" w:tplc="BA98FB84">
      <w:numFmt w:val="bullet"/>
      <w:lvlText w:val="-"/>
      <w:lvlJc w:val="left"/>
      <w:pPr>
        <w:ind w:left="1080" w:hanging="360"/>
      </w:pPr>
      <w:rPr>
        <w:rFonts w:ascii="Source Sans Pro Black" w:eastAsia="Times New Roman" w:hAnsi="Source Sans Pro Black" w:cs="Times New Roman"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F5669B8"/>
    <w:multiLevelType w:val="hybridMultilevel"/>
    <w:tmpl w:val="86C0046A"/>
    <w:lvl w:ilvl="0" w:tplc="5340319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9536871">
    <w:abstractNumId w:val="9"/>
  </w:num>
  <w:num w:numId="2" w16cid:durableId="1005867735">
    <w:abstractNumId w:val="7"/>
  </w:num>
  <w:num w:numId="3" w16cid:durableId="2124763154">
    <w:abstractNumId w:val="6"/>
  </w:num>
  <w:num w:numId="4" w16cid:durableId="841243628">
    <w:abstractNumId w:val="5"/>
  </w:num>
  <w:num w:numId="5" w16cid:durableId="45109721">
    <w:abstractNumId w:val="4"/>
  </w:num>
  <w:num w:numId="6" w16cid:durableId="1867909757">
    <w:abstractNumId w:val="8"/>
  </w:num>
  <w:num w:numId="7" w16cid:durableId="1668826220">
    <w:abstractNumId w:val="3"/>
  </w:num>
  <w:num w:numId="8" w16cid:durableId="1985813660">
    <w:abstractNumId w:val="2"/>
  </w:num>
  <w:num w:numId="9" w16cid:durableId="1548685091">
    <w:abstractNumId w:val="1"/>
  </w:num>
  <w:num w:numId="10" w16cid:durableId="543061607">
    <w:abstractNumId w:val="0"/>
  </w:num>
  <w:num w:numId="11" w16cid:durableId="13386498">
    <w:abstractNumId w:val="12"/>
  </w:num>
  <w:num w:numId="12" w16cid:durableId="699816141">
    <w:abstractNumId w:val="10"/>
  </w:num>
  <w:num w:numId="13" w16cid:durableId="272595489">
    <w:abstractNumId w:val="13"/>
  </w:num>
  <w:num w:numId="14" w16cid:durableId="1879969953">
    <w:abstractNumId w:val="14"/>
  </w:num>
  <w:num w:numId="15" w16cid:durableId="11752674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E95"/>
    <w:rsid w:val="00004C2C"/>
    <w:rsid w:val="000139C1"/>
    <w:rsid w:val="00015939"/>
    <w:rsid w:val="0001620C"/>
    <w:rsid w:val="00021EEE"/>
    <w:rsid w:val="000235DB"/>
    <w:rsid w:val="000237D2"/>
    <w:rsid w:val="0002558F"/>
    <w:rsid w:val="000325B2"/>
    <w:rsid w:val="00041B3A"/>
    <w:rsid w:val="00042177"/>
    <w:rsid w:val="00042323"/>
    <w:rsid w:val="00052781"/>
    <w:rsid w:val="00054D99"/>
    <w:rsid w:val="00061A8E"/>
    <w:rsid w:val="0007036D"/>
    <w:rsid w:val="00070A18"/>
    <w:rsid w:val="000745E4"/>
    <w:rsid w:val="000775E1"/>
    <w:rsid w:val="00082015"/>
    <w:rsid w:val="0008417E"/>
    <w:rsid w:val="00084B02"/>
    <w:rsid w:val="00086C23"/>
    <w:rsid w:val="00087264"/>
    <w:rsid w:val="00087A28"/>
    <w:rsid w:val="00091F44"/>
    <w:rsid w:val="00093F55"/>
    <w:rsid w:val="00094876"/>
    <w:rsid w:val="000970C8"/>
    <w:rsid w:val="000A1B27"/>
    <w:rsid w:val="000A76B2"/>
    <w:rsid w:val="000B08D7"/>
    <w:rsid w:val="000B7E70"/>
    <w:rsid w:val="000C05B8"/>
    <w:rsid w:val="000C2099"/>
    <w:rsid w:val="000C4253"/>
    <w:rsid w:val="000C63FC"/>
    <w:rsid w:val="000C7DD2"/>
    <w:rsid w:val="000D00B4"/>
    <w:rsid w:val="000D1612"/>
    <w:rsid w:val="000D7AAC"/>
    <w:rsid w:val="000E3A15"/>
    <w:rsid w:val="000E410F"/>
    <w:rsid w:val="000E47DF"/>
    <w:rsid w:val="000E5650"/>
    <w:rsid w:val="000E707E"/>
    <w:rsid w:val="000E764D"/>
    <w:rsid w:val="000F13BE"/>
    <w:rsid w:val="000F3105"/>
    <w:rsid w:val="000F4138"/>
    <w:rsid w:val="0011124D"/>
    <w:rsid w:val="001119CD"/>
    <w:rsid w:val="00116D30"/>
    <w:rsid w:val="00116DA0"/>
    <w:rsid w:val="00120383"/>
    <w:rsid w:val="001222FE"/>
    <w:rsid w:val="0012299B"/>
    <w:rsid w:val="00124F22"/>
    <w:rsid w:val="00132CE5"/>
    <w:rsid w:val="00133D55"/>
    <w:rsid w:val="001422B6"/>
    <w:rsid w:val="001427C6"/>
    <w:rsid w:val="001432CC"/>
    <w:rsid w:val="001472EB"/>
    <w:rsid w:val="001503DB"/>
    <w:rsid w:val="00150763"/>
    <w:rsid w:val="0015557C"/>
    <w:rsid w:val="00155BB5"/>
    <w:rsid w:val="00156683"/>
    <w:rsid w:val="0015690B"/>
    <w:rsid w:val="0017372B"/>
    <w:rsid w:val="00173FCF"/>
    <w:rsid w:val="00175772"/>
    <w:rsid w:val="00183DC0"/>
    <w:rsid w:val="00184176"/>
    <w:rsid w:val="00193069"/>
    <w:rsid w:val="00196657"/>
    <w:rsid w:val="001A1751"/>
    <w:rsid w:val="001A1D88"/>
    <w:rsid w:val="001A27DC"/>
    <w:rsid w:val="001A5A0A"/>
    <w:rsid w:val="001A5C71"/>
    <w:rsid w:val="001A5CEF"/>
    <w:rsid w:val="001A609E"/>
    <w:rsid w:val="001B4553"/>
    <w:rsid w:val="001B4C46"/>
    <w:rsid w:val="001C50D0"/>
    <w:rsid w:val="001D2327"/>
    <w:rsid w:val="001D7AB7"/>
    <w:rsid w:val="001E1174"/>
    <w:rsid w:val="001E28C1"/>
    <w:rsid w:val="001E3F73"/>
    <w:rsid w:val="001E582B"/>
    <w:rsid w:val="001F657F"/>
    <w:rsid w:val="0020424D"/>
    <w:rsid w:val="002045AC"/>
    <w:rsid w:val="002107A1"/>
    <w:rsid w:val="0021691D"/>
    <w:rsid w:val="00216B9C"/>
    <w:rsid w:val="002255A6"/>
    <w:rsid w:val="00226033"/>
    <w:rsid w:val="00226343"/>
    <w:rsid w:val="00230183"/>
    <w:rsid w:val="00235F1A"/>
    <w:rsid w:val="00237795"/>
    <w:rsid w:val="00240751"/>
    <w:rsid w:val="0024196D"/>
    <w:rsid w:val="002431CC"/>
    <w:rsid w:val="00246657"/>
    <w:rsid w:val="00250973"/>
    <w:rsid w:val="00256108"/>
    <w:rsid w:val="002627B6"/>
    <w:rsid w:val="002742EB"/>
    <w:rsid w:val="002746CA"/>
    <w:rsid w:val="00275735"/>
    <w:rsid w:val="0028255E"/>
    <w:rsid w:val="0028351F"/>
    <w:rsid w:val="0028717C"/>
    <w:rsid w:val="00291EDF"/>
    <w:rsid w:val="00293CE4"/>
    <w:rsid w:val="002942F9"/>
    <w:rsid w:val="002951E0"/>
    <w:rsid w:val="002952C6"/>
    <w:rsid w:val="002A19DF"/>
    <w:rsid w:val="002A630D"/>
    <w:rsid w:val="002A642D"/>
    <w:rsid w:val="002A6AF8"/>
    <w:rsid w:val="002A76D9"/>
    <w:rsid w:val="002B1B93"/>
    <w:rsid w:val="002C214E"/>
    <w:rsid w:val="002C46CD"/>
    <w:rsid w:val="002C4E97"/>
    <w:rsid w:val="002C712F"/>
    <w:rsid w:val="002C7F51"/>
    <w:rsid w:val="002D0F30"/>
    <w:rsid w:val="002F7680"/>
    <w:rsid w:val="0030006A"/>
    <w:rsid w:val="00305529"/>
    <w:rsid w:val="00312469"/>
    <w:rsid w:val="00312477"/>
    <w:rsid w:val="003151FA"/>
    <w:rsid w:val="00315FD9"/>
    <w:rsid w:val="0031609F"/>
    <w:rsid w:val="003227C3"/>
    <w:rsid w:val="00322CE9"/>
    <w:rsid w:val="00323F8B"/>
    <w:rsid w:val="00326052"/>
    <w:rsid w:val="0032737D"/>
    <w:rsid w:val="00327B96"/>
    <w:rsid w:val="00327F09"/>
    <w:rsid w:val="003336C6"/>
    <w:rsid w:val="00333A87"/>
    <w:rsid w:val="00334954"/>
    <w:rsid w:val="00335BCD"/>
    <w:rsid w:val="00335F1A"/>
    <w:rsid w:val="00340AB4"/>
    <w:rsid w:val="003500F0"/>
    <w:rsid w:val="00350A94"/>
    <w:rsid w:val="00351DA2"/>
    <w:rsid w:val="00353D9E"/>
    <w:rsid w:val="0035721D"/>
    <w:rsid w:val="00362517"/>
    <w:rsid w:val="00362C30"/>
    <w:rsid w:val="00363C4E"/>
    <w:rsid w:val="00363CF9"/>
    <w:rsid w:val="00365512"/>
    <w:rsid w:val="00365BA1"/>
    <w:rsid w:val="00370E20"/>
    <w:rsid w:val="00373201"/>
    <w:rsid w:val="003A1E56"/>
    <w:rsid w:val="003A7C45"/>
    <w:rsid w:val="003B3B75"/>
    <w:rsid w:val="003C148F"/>
    <w:rsid w:val="003C252E"/>
    <w:rsid w:val="003C4ACB"/>
    <w:rsid w:val="003C55A4"/>
    <w:rsid w:val="003D72E2"/>
    <w:rsid w:val="003E0014"/>
    <w:rsid w:val="003E07AA"/>
    <w:rsid w:val="003E34DD"/>
    <w:rsid w:val="003E5D08"/>
    <w:rsid w:val="003E759E"/>
    <w:rsid w:val="003E7EED"/>
    <w:rsid w:val="003F2D09"/>
    <w:rsid w:val="003F4C0F"/>
    <w:rsid w:val="003F544A"/>
    <w:rsid w:val="004028DB"/>
    <w:rsid w:val="00404B5A"/>
    <w:rsid w:val="00404E43"/>
    <w:rsid w:val="00406B50"/>
    <w:rsid w:val="004130AD"/>
    <w:rsid w:val="00415A82"/>
    <w:rsid w:val="004229A7"/>
    <w:rsid w:val="00430DED"/>
    <w:rsid w:val="0043165E"/>
    <w:rsid w:val="00431DFB"/>
    <w:rsid w:val="00434100"/>
    <w:rsid w:val="0043716E"/>
    <w:rsid w:val="0044466C"/>
    <w:rsid w:val="00445C65"/>
    <w:rsid w:val="004533B8"/>
    <w:rsid w:val="004541E0"/>
    <w:rsid w:val="004569B8"/>
    <w:rsid w:val="00460859"/>
    <w:rsid w:val="00462E2A"/>
    <w:rsid w:val="00470850"/>
    <w:rsid w:val="00480F80"/>
    <w:rsid w:val="004819A2"/>
    <w:rsid w:val="00484198"/>
    <w:rsid w:val="00495C2E"/>
    <w:rsid w:val="004963AF"/>
    <w:rsid w:val="00497588"/>
    <w:rsid w:val="004A0894"/>
    <w:rsid w:val="004A7C8D"/>
    <w:rsid w:val="004B07E6"/>
    <w:rsid w:val="004B6818"/>
    <w:rsid w:val="004B7833"/>
    <w:rsid w:val="004C3DF2"/>
    <w:rsid w:val="004D061C"/>
    <w:rsid w:val="004D1721"/>
    <w:rsid w:val="004D1817"/>
    <w:rsid w:val="004D33E8"/>
    <w:rsid w:val="004D4C02"/>
    <w:rsid w:val="004D57AB"/>
    <w:rsid w:val="004D7C5A"/>
    <w:rsid w:val="004E4F0A"/>
    <w:rsid w:val="004E63BA"/>
    <w:rsid w:val="004F152D"/>
    <w:rsid w:val="004F281F"/>
    <w:rsid w:val="004F2CE7"/>
    <w:rsid w:val="004F3FCA"/>
    <w:rsid w:val="004F74DD"/>
    <w:rsid w:val="004F791A"/>
    <w:rsid w:val="004F7A5D"/>
    <w:rsid w:val="00504C06"/>
    <w:rsid w:val="00505F80"/>
    <w:rsid w:val="00507968"/>
    <w:rsid w:val="00511A8C"/>
    <w:rsid w:val="00527FE0"/>
    <w:rsid w:val="00532334"/>
    <w:rsid w:val="00536918"/>
    <w:rsid w:val="00537346"/>
    <w:rsid w:val="005379D8"/>
    <w:rsid w:val="005413F8"/>
    <w:rsid w:val="00542A74"/>
    <w:rsid w:val="00543C35"/>
    <w:rsid w:val="00547316"/>
    <w:rsid w:val="005536BB"/>
    <w:rsid w:val="00554336"/>
    <w:rsid w:val="00554FC5"/>
    <w:rsid w:val="00566C26"/>
    <w:rsid w:val="005706B7"/>
    <w:rsid w:val="00571BE2"/>
    <w:rsid w:val="00572E4F"/>
    <w:rsid w:val="00573647"/>
    <w:rsid w:val="00575C13"/>
    <w:rsid w:val="005848A2"/>
    <w:rsid w:val="005853B9"/>
    <w:rsid w:val="00590DC3"/>
    <w:rsid w:val="00590F7F"/>
    <w:rsid w:val="00592C1D"/>
    <w:rsid w:val="005A143D"/>
    <w:rsid w:val="005A1800"/>
    <w:rsid w:val="005A2DCC"/>
    <w:rsid w:val="005A78B4"/>
    <w:rsid w:val="005B3643"/>
    <w:rsid w:val="005B4E54"/>
    <w:rsid w:val="005B7907"/>
    <w:rsid w:val="005C502F"/>
    <w:rsid w:val="005D17F8"/>
    <w:rsid w:val="005E2DC0"/>
    <w:rsid w:val="005E4855"/>
    <w:rsid w:val="005F415C"/>
    <w:rsid w:val="005F4DBC"/>
    <w:rsid w:val="005F7F2A"/>
    <w:rsid w:val="00600079"/>
    <w:rsid w:val="00600B6C"/>
    <w:rsid w:val="006012AC"/>
    <w:rsid w:val="0060531B"/>
    <w:rsid w:val="00613A31"/>
    <w:rsid w:val="00622ACA"/>
    <w:rsid w:val="00622D79"/>
    <w:rsid w:val="00624F21"/>
    <w:rsid w:val="00630CF2"/>
    <w:rsid w:val="0063237B"/>
    <w:rsid w:val="00636357"/>
    <w:rsid w:val="00645409"/>
    <w:rsid w:val="0065149E"/>
    <w:rsid w:val="0065227F"/>
    <w:rsid w:val="00654963"/>
    <w:rsid w:val="00656D0F"/>
    <w:rsid w:val="006608C8"/>
    <w:rsid w:val="00664133"/>
    <w:rsid w:val="00666B1A"/>
    <w:rsid w:val="00667FF3"/>
    <w:rsid w:val="006702D6"/>
    <w:rsid w:val="00671468"/>
    <w:rsid w:val="00680D64"/>
    <w:rsid w:val="00682A93"/>
    <w:rsid w:val="006926DA"/>
    <w:rsid w:val="00692D2D"/>
    <w:rsid w:val="006931FE"/>
    <w:rsid w:val="006B52E6"/>
    <w:rsid w:val="006B5CF0"/>
    <w:rsid w:val="006C0B7A"/>
    <w:rsid w:val="006C5879"/>
    <w:rsid w:val="006D4838"/>
    <w:rsid w:val="006D5166"/>
    <w:rsid w:val="006D58B5"/>
    <w:rsid w:val="006E2F9B"/>
    <w:rsid w:val="006E7170"/>
    <w:rsid w:val="0070044D"/>
    <w:rsid w:val="00701931"/>
    <w:rsid w:val="0070526E"/>
    <w:rsid w:val="00705FB1"/>
    <w:rsid w:val="0070777A"/>
    <w:rsid w:val="007123AA"/>
    <w:rsid w:val="0071284D"/>
    <w:rsid w:val="0071575D"/>
    <w:rsid w:val="007161AB"/>
    <w:rsid w:val="007204C9"/>
    <w:rsid w:val="0072062C"/>
    <w:rsid w:val="00720A76"/>
    <w:rsid w:val="00733BCE"/>
    <w:rsid w:val="00735291"/>
    <w:rsid w:val="007361E3"/>
    <w:rsid w:val="00736615"/>
    <w:rsid w:val="00741211"/>
    <w:rsid w:val="00745EB0"/>
    <w:rsid w:val="0074723D"/>
    <w:rsid w:val="0076002B"/>
    <w:rsid w:val="007653F3"/>
    <w:rsid w:val="00765AE5"/>
    <w:rsid w:val="00770A52"/>
    <w:rsid w:val="007720EB"/>
    <w:rsid w:val="0077287F"/>
    <w:rsid w:val="00773C51"/>
    <w:rsid w:val="007763CF"/>
    <w:rsid w:val="00777FEE"/>
    <w:rsid w:val="007810A2"/>
    <w:rsid w:val="00786A41"/>
    <w:rsid w:val="007943B5"/>
    <w:rsid w:val="0079573D"/>
    <w:rsid w:val="007A17FD"/>
    <w:rsid w:val="007A4B37"/>
    <w:rsid w:val="007A5FA5"/>
    <w:rsid w:val="007A6ADF"/>
    <w:rsid w:val="007B05E8"/>
    <w:rsid w:val="007B223E"/>
    <w:rsid w:val="007B2C41"/>
    <w:rsid w:val="007B5DCC"/>
    <w:rsid w:val="007B7A91"/>
    <w:rsid w:val="007D0017"/>
    <w:rsid w:val="007D3FE9"/>
    <w:rsid w:val="007D4082"/>
    <w:rsid w:val="007D4846"/>
    <w:rsid w:val="007D591A"/>
    <w:rsid w:val="007D5FB7"/>
    <w:rsid w:val="007D6D74"/>
    <w:rsid w:val="007D6DBE"/>
    <w:rsid w:val="007D7DE3"/>
    <w:rsid w:val="007E141B"/>
    <w:rsid w:val="007E14DB"/>
    <w:rsid w:val="007E1630"/>
    <w:rsid w:val="007E35B0"/>
    <w:rsid w:val="007E4A72"/>
    <w:rsid w:val="007E4FD5"/>
    <w:rsid w:val="007E628C"/>
    <w:rsid w:val="007F2733"/>
    <w:rsid w:val="007F6234"/>
    <w:rsid w:val="00801042"/>
    <w:rsid w:val="008016E2"/>
    <w:rsid w:val="008029C1"/>
    <w:rsid w:val="00802E3B"/>
    <w:rsid w:val="00805045"/>
    <w:rsid w:val="008063E2"/>
    <w:rsid w:val="00807716"/>
    <w:rsid w:val="00813B42"/>
    <w:rsid w:val="00813EA3"/>
    <w:rsid w:val="0081598D"/>
    <w:rsid w:val="00826103"/>
    <w:rsid w:val="00830724"/>
    <w:rsid w:val="00830DC5"/>
    <w:rsid w:val="008329ED"/>
    <w:rsid w:val="00835B37"/>
    <w:rsid w:val="00837D59"/>
    <w:rsid w:val="00840778"/>
    <w:rsid w:val="00847462"/>
    <w:rsid w:val="00850158"/>
    <w:rsid w:val="008571EB"/>
    <w:rsid w:val="00862486"/>
    <w:rsid w:val="0086344D"/>
    <w:rsid w:val="00863E1E"/>
    <w:rsid w:val="00865F74"/>
    <w:rsid w:val="00874B72"/>
    <w:rsid w:val="00880E08"/>
    <w:rsid w:val="0089013B"/>
    <w:rsid w:val="00890954"/>
    <w:rsid w:val="00893DB3"/>
    <w:rsid w:val="008A18F7"/>
    <w:rsid w:val="008A20D6"/>
    <w:rsid w:val="008A2831"/>
    <w:rsid w:val="008A645C"/>
    <w:rsid w:val="008A790D"/>
    <w:rsid w:val="008B64A3"/>
    <w:rsid w:val="008B6683"/>
    <w:rsid w:val="008C055B"/>
    <w:rsid w:val="008C14A5"/>
    <w:rsid w:val="008C1970"/>
    <w:rsid w:val="008C2C11"/>
    <w:rsid w:val="008C38DC"/>
    <w:rsid w:val="008D3E4E"/>
    <w:rsid w:val="008D4A3C"/>
    <w:rsid w:val="008D5F52"/>
    <w:rsid w:val="008D757B"/>
    <w:rsid w:val="008E0A2E"/>
    <w:rsid w:val="008E3AAE"/>
    <w:rsid w:val="008E6704"/>
    <w:rsid w:val="008F00E7"/>
    <w:rsid w:val="008F5442"/>
    <w:rsid w:val="008F75D6"/>
    <w:rsid w:val="008F7614"/>
    <w:rsid w:val="00900601"/>
    <w:rsid w:val="00911673"/>
    <w:rsid w:val="00911C63"/>
    <w:rsid w:val="009151EB"/>
    <w:rsid w:val="0091599E"/>
    <w:rsid w:val="00915F67"/>
    <w:rsid w:val="00916170"/>
    <w:rsid w:val="00916A62"/>
    <w:rsid w:val="00931500"/>
    <w:rsid w:val="0093678F"/>
    <w:rsid w:val="009537A6"/>
    <w:rsid w:val="009538D5"/>
    <w:rsid w:val="00953B20"/>
    <w:rsid w:val="00956D5F"/>
    <w:rsid w:val="00957478"/>
    <w:rsid w:val="00960C72"/>
    <w:rsid w:val="009676DE"/>
    <w:rsid w:val="009702C8"/>
    <w:rsid w:val="00972D3F"/>
    <w:rsid w:val="009768A3"/>
    <w:rsid w:val="009912BE"/>
    <w:rsid w:val="00992CB5"/>
    <w:rsid w:val="00994C68"/>
    <w:rsid w:val="00994E7C"/>
    <w:rsid w:val="009955EE"/>
    <w:rsid w:val="009961D1"/>
    <w:rsid w:val="0099737F"/>
    <w:rsid w:val="00997DF3"/>
    <w:rsid w:val="009A033F"/>
    <w:rsid w:val="009A03FD"/>
    <w:rsid w:val="009A268A"/>
    <w:rsid w:val="009A2876"/>
    <w:rsid w:val="009A3C49"/>
    <w:rsid w:val="009A7638"/>
    <w:rsid w:val="009A7BAC"/>
    <w:rsid w:val="009B2E43"/>
    <w:rsid w:val="009B6C80"/>
    <w:rsid w:val="009B6DA8"/>
    <w:rsid w:val="009B7D83"/>
    <w:rsid w:val="009C0170"/>
    <w:rsid w:val="009C6837"/>
    <w:rsid w:val="009C6C19"/>
    <w:rsid w:val="009C6DEC"/>
    <w:rsid w:val="009D34FD"/>
    <w:rsid w:val="009D3B7C"/>
    <w:rsid w:val="009D463D"/>
    <w:rsid w:val="009D4DB5"/>
    <w:rsid w:val="009D5D56"/>
    <w:rsid w:val="009F08CA"/>
    <w:rsid w:val="009F1D9E"/>
    <w:rsid w:val="009F4A41"/>
    <w:rsid w:val="009F6B3A"/>
    <w:rsid w:val="00A00A24"/>
    <w:rsid w:val="00A02870"/>
    <w:rsid w:val="00A0465D"/>
    <w:rsid w:val="00A04B20"/>
    <w:rsid w:val="00A05792"/>
    <w:rsid w:val="00A10A6B"/>
    <w:rsid w:val="00A11B7D"/>
    <w:rsid w:val="00A14CAD"/>
    <w:rsid w:val="00A17107"/>
    <w:rsid w:val="00A219BC"/>
    <w:rsid w:val="00A31D0D"/>
    <w:rsid w:val="00A33255"/>
    <w:rsid w:val="00A36549"/>
    <w:rsid w:val="00A4073C"/>
    <w:rsid w:val="00A415C7"/>
    <w:rsid w:val="00A47476"/>
    <w:rsid w:val="00A520CD"/>
    <w:rsid w:val="00A55154"/>
    <w:rsid w:val="00A55AF7"/>
    <w:rsid w:val="00A60BB0"/>
    <w:rsid w:val="00A61945"/>
    <w:rsid w:val="00A6583A"/>
    <w:rsid w:val="00A65EFD"/>
    <w:rsid w:val="00A70242"/>
    <w:rsid w:val="00A71EEC"/>
    <w:rsid w:val="00A7373D"/>
    <w:rsid w:val="00A74923"/>
    <w:rsid w:val="00A7581E"/>
    <w:rsid w:val="00A7758D"/>
    <w:rsid w:val="00A85400"/>
    <w:rsid w:val="00A85626"/>
    <w:rsid w:val="00A950B3"/>
    <w:rsid w:val="00A9624E"/>
    <w:rsid w:val="00A96E95"/>
    <w:rsid w:val="00AA0B34"/>
    <w:rsid w:val="00AA1EFE"/>
    <w:rsid w:val="00AA23E9"/>
    <w:rsid w:val="00AA351C"/>
    <w:rsid w:val="00AA356E"/>
    <w:rsid w:val="00AA5484"/>
    <w:rsid w:val="00AB28E3"/>
    <w:rsid w:val="00AB2AA3"/>
    <w:rsid w:val="00AB4A29"/>
    <w:rsid w:val="00AB68A9"/>
    <w:rsid w:val="00AC117E"/>
    <w:rsid w:val="00AD0BDA"/>
    <w:rsid w:val="00AD392E"/>
    <w:rsid w:val="00AD40EA"/>
    <w:rsid w:val="00AD5F52"/>
    <w:rsid w:val="00AE030C"/>
    <w:rsid w:val="00AF0490"/>
    <w:rsid w:val="00AF07B4"/>
    <w:rsid w:val="00AF2EDF"/>
    <w:rsid w:val="00AF553C"/>
    <w:rsid w:val="00B07394"/>
    <w:rsid w:val="00B10117"/>
    <w:rsid w:val="00B1023C"/>
    <w:rsid w:val="00B112C4"/>
    <w:rsid w:val="00B12550"/>
    <w:rsid w:val="00B1327C"/>
    <w:rsid w:val="00B13BA8"/>
    <w:rsid w:val="00B22F0C"/>
    <w:rsid w:val="00B27617"/>
    <w:rsid w:val="00B322BC"/>
    <w:rsid w:val="00B34432"/>
    <w:rsid w:val="00B34DBF"/>
    <w:rsid w:val="00B37643"/>
    <w:rsid w:val="00B407B8"/>
    <w:rsid w:val="00B41339"/>
    <w:rsid w:val="00B41E5D"/>
    <w:rsid w:val="00B434A2"/>
    <w:rsid w:val="00B45736"/>
    <w:rsid w:val="00B4611F"/>
    <w:rsid w:val="00B4688D"/>
    <w:rsid w:val="00B53541"/>
    <w:rsid w:val="00B55667"/>
    <w:rsid w:val="00B61323"/>
    <w:rsid w:val="00B629AC"/>
    <w:rsid w:val="00B66B60"/>
    <w:rsid w:val="00B739BC"/>
    <w:rsid w:val="00B743BF"/>
    <w:rsid w:val="00B755B2"/>
    <w:rsid w:val="00B86F65"/>
    <w:rsid w:val="00B91607"/>
    <w:rsid w:val="00B916CA"/>
    <w:rsid w:val="00B919AE"/>
    <w:rsid w:val="00BA1EAC"/>
    <w:rsid w:val="00BA3361"/>
    <w:rsid w:val="00BA3A46"/>
    <w:rsid w:val="00BA563E"/>
    <w:rsid w:val="00BA6AD0"/>
    <w:rsid w:val="00BB28CF"/>
    <w:rsid w:val="00BB5B14"/>
    <w:rsid w:val="00BB7027"/>
    <w:rsid w:val="00BC1947"/>
    <w:rsid w:val="00BC1FFB"/>
    <w:rsid w:val="00BC6155"/>
    <w:rsid w:val="00BC64EC"/>
    <w:rsid w:val="00BD5C4E"/>
    <w:rsid w:val="00BD5DFD"/>
    <w:rsid w:val="00BD7BDE"/>
    <w:rsid w:val="00BE07C1"/>
    <w:rsid w:val="00BE1E30"/>
    <w:rsid w:val="00BE31EE"/>
    <w:rsid w:val="00BE3E5C"/>
    <w:rsid w:val="00BE6132"/>
    <w:rsid w:val="00BE6171"/>
    <w:rsid w:val="00BE756A"/>
    <w:rsid w:val="00BF222C"/>
    <w:rsid w:val="00BF38AA"/>
    <w:rsid w:val="00BF5EB9"/>
    <w:rsid w:val="00BF7718"/>
    <w:rsid w:val="00C04BC8"/>
    <w:rsid w:val="00C0596B"/>
    <w:rsid w:val="00C0738B"/>
    <w:rsid w:val="00C1751F"/>
    <w:rsid w:val="00C202B3"/>
    <w:rsid w:val="00C21881"/>
    <w:rsid w:val="00C22818"/>
    <w:rsid w:val="00C23187"/>
    <w:rsid w:val="00C25674"/>
    <w:rsid w:val="00C30B77"/>
    <w:rsid w:val="00C311CE"/>
    <w:rsid w:val="00C3432F"/>
    <w:rsid w:val="00C34434"/>
    <w:rsid w:val="00C40AE9"/>
    <w:rsid w:val="00C50535"/>
    <w:rsid w:val="00C50E4B"/>
    <w:rsid w:val="00C51844"/>
    <w:rsid w:val="00C52179"/>
    <w:rsid w:val="00C52251"/>
    <w:rsid w:val="00C56567"/>
    <w:rsid w:val="00C6730F"/>
    <w:rsid w:val="00C71E9D"/>
    <w:rsid w:val="00C73C01"/>
    <w:rsid w:val="00C76D20"/>
    <w:rsid w:val="00C801BA"/>
    <w:rsid w:val="00C8086C"/>
    <w:rsid w:val="00C80916"/>
    <w:rsid w:val="00C8438C"/>
    <w:rsid w:val="00C8579F"/>
    <w:rsid w:val="00C85B4A"/>
    <w:rsid w:val="00C863DE"/>
    <w:rsid w:val="00C8685C"/>
    <w:rsid w:val="00C90B5C"/>
    <w:rsid w:val="00C90CF8"/>
    <w:rsid w:val="00C90E99"/>
    <w:rsid w:val="00C94726"/>
    <w:rsid w:val="00C95CCD"/>
    <w:rsid w:val="00CA3A89"/>
    <w:rsid w:val="00CB0CB1"/>
    <w:rsid w:val="00CB19CE"/>
    <w:rsid w:val="00CB4217"/>
    <w:rsid w:val="00CB5D3F"/>
    <w:rsid w:val="00CC2E5D"/>
    <w:rsid w:val="00CC37A7"/>
    <w:rsid w:val="00CD3198"/>
    <w:rsid w:val="00CD4C47"/>
    <w:rsid w:val="00CE49B2"/>
    <w:rsid w:val="00CE524C"/>
    <w:rsid w:val="00CF12E8"/>
    <w:rsid w:val="00CF21D9"/>
    <w:rsid w:val="00CF34CD"/>
    <w:rsid w:val="00CF5018"/>
    <w:rsid w:val="00D005FD"/>
    <w:rsid w:val="00D04C26"/>
    <w:rsid w:val="00D0557C"/>
    <w:rsid w:val="00D05BFF"/>
    <w:rsid w:val="00D06ECC"/>
    <w:rsid w:val="00D24E61"/>
    <w:rsid w:val="00D31FCD"/>
    <w:rsid w:val="00D34368"/>
    <w:rsid w:val="00D34558"/>
    <w:rsid w:val="00D364A1"/>
    <w:rsid w:val="00D36F3C"/>
    <w:rsid w:val="00D3768E"/>
    <w:rsid w:val="00D50CD1"/>
    <w:rsid w:val="00D54861"/>
    <w:rsid w:val="00D60A76"/>
    <w:rsid w:val="00D8140F"/>
    <w:rsid w:val="00D831F5"/>
    <w:rsid w:val="00D84725"/>
    <w:rsid w:val="00D8682F"/>
    <w:rsid w:val="00D90C37"/>
    <w:rsid w:val="00D91920"/>
    <w:rsid w:val="00D91CFB"/>
    <w:rsid w:val="00D95225"/>
    <w:rsid w:val="00D95B3C"/>
    <w:rsid w:val="00D95C08"/>
    <w:rsid w:val="00D9775B"/>
    <w:rsid w:val="00DA3F43"/>
    <w:rsid w:val="00DB2AA2"/>
    <w:rsid w:val="00DC27FC"/>
    <w:rsid w:val="00DC2C2A"/>
    <w:rsid w:val="00DC51BF"/>
    <w:rsid w:val="00DC5841"/>
    <w:rsid w:val="00DC62C2"/>
    <w:rsid w:val="00DC6A2F"/>
    <w:rsid w:val="00DD1C56"/>
    <w:rsid w:val="00DD344E"/>
    <w:rsid w:val="00DD5EAD"/>
    <w:rsid w:val="00DD7F4A"/>
    <w:rsid w:val="00DE1ED7"/>
    <w:rsid w:val="00DE4E75"/>
    <w:rsid w:val="00DE556D"/>
    <w:rsid w:val="00DE7E02"/>
    <w:rsid w:val="00DF0B74"/>
    <w:rsid w:val="00DF1355"/>
    <w:rsid w:val="00DF7811"/>
    <w:rsid w:val="00E014D5"/>
    <w:rsid w:val="00E01982"/>
    <w:rsid w:val="00E01AA7"/>
    <w:rsid w:val="00E07F58"/>
    <w:rsid w:val="00E1146F"/>
    <w:rsid w:val="00E11A96"/>
    <w:rsid w:val="00E15328"/>
    <w:rsid w:val="00E22994"/>
    <w:rsid w:val="00E23865"/>
    <w:rsid w:val="00E23FD4"/>
    <w:rsid w:val="00E26C3C"/>
    <w:rsid w:val="00E27532"/>
    <w:rsid w:val="00E4086B"/>
    <w:rsid w:val="00E41F5C"/>
    <w:rsid w:val="00E44608"/>
    <w:rsid w:val="00E52DAC"/>
    <w:rsid w:val="00E533E2"/>
    <w:rsid w:val="00E53423"/>
    <w:rsid w:val="00E5375E"/>
    <w:rsid w:val="00E54B2E"/>
    <w:rsid w:val="00E6010D"/>
    <w:rsid w:val="00E60A2A"/>
    <w:rsid w:val="00E61BD8"/>
    <w:rsid w:val="00E63314"/>
    <w:rsid w:val="00E64FC6"/>
    <w:rsid w:val="00E67548"/>
    <w:rsid w:val="00E7015C"/>
    <w:rsid w:val="00E7662D"/>
    <w:rsid w:val="00E76771"/>
    <w:rsid w:val="00E82091"/>
    <w:rsid w:val="00E83F82"/>
    <w:rsid w:val="00E9238E"/>
    <w:rsid w:val="00E97F89"/>
    <w:rsid w:val="00EA5F38"/>
    <w:rsid w:val="00EA6713"/>
    <w:rsid w:val="00EB168B"/>
    <w:rsid w:val="00EB779E"/>
    <w:rsid w:val="00EB7C0B"/>
    <w:rsid w:val="00EC12B2"/>
    <w:rsid w:val="00EC5505"/>
    <w:rsid w:val="00ED3181"/>
    <w:rsid w:val="00ED661B"/>
    <w:rsid w:val="00ED7448"/>
    <w:rsid w:val="00EE7D8B"/>
    <w:rsid w:val="00EF0035"/>
    <w:rsid w:val="00EF0CA4"/>
    <w:rsid w:val="00F0187D"/>
    <w:rsid w:val="00F11F83"/>
    <w:rsid w:val="00F15C4E"/>
    <w:rsid w:val="00F20EE0"/>
    <w:rsid w:val="00F23030"/>
    <w:rsid w:val="00F35580"/>
    <w:rsid w:val="00F41B2E"/>
    <w:rsid w:val="00F421AC"/>
    <w:rsid w:val="00F47AAC"/>
    <w:rsid w:val="00F52FB4"/>
    <w:rsid w:val="00F54CF0"/>
    <w:rsid w:val="00F56815"/>
    <w:rsid w:val="00F62B75"/>
    <w:rsid w:val="00F64339"/>
    <w:rsid w:val="00F67320"/>
    <w:rsid w:val="00F67735"/>
    <w:rsid w:val="00F70FE9"/>
    <w:rsid w:val="00F84B78"/>
    <w:rsid w:val="00F9047B"/>
    <w:rsid w:val="00F94413"/>
    <w:rsid w:val="00F963E7"/>
    <w:rsid w:val="00F96BC6"/>
    <w:rsid w:val="00FA221A"/>
    <w:rsid w:val="00FA79BF"/>
    <w:rsid w:val="00FB03B9"/>
    <w:rsid w:val="00FB03C1"/>
    <w:rsid w:val="00FB0C16"/>
    <w:rsid w:val="00FB26A4"/>
    <w:rsid w:val="00FB7500"/>
    <w:rsid w:val="00FC166A"/>
    <w:rsid w:val="00FC322B"/>
    <w:rsid w:val="00FD3003"/>
    <w:rsid w:val="00FD79F6"/>
    <w:rsid w:val="00FE1285"/>
    <w:rsid w:val="00FE1408"/>
    <w:rsid w:val="00FE4EB4"/>
    <w:rsid w:val="00FE7256"/>
    <w:rsid w:val="00FE7547"/>
    <w:rsid w:val="00FE7833"/>
    <w:rsid w:val="00FE7ABD"/>
    <w:rsid w:val="00FF0DC4"/>
    <w:rsid w:val="00FF3F9D"/>
    <w:rsid w:val="00FF65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D7F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semiHidden="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0B4"/>
    <w:pPr>
      <w:spacing w:after="24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2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ArticleTitle">
    <w:name w:val="White Article Title"/>
    <w:basedOn w:val="Normal"/>
    <w:next w:val="Normal"/>
    <w:qFormat/>
    <w:rsid w:val="00AB28E3"/>
    <w:pPr>
      <w:spacing w:after="0"/>
    </w:pPr>
    <w:rPr>
      <w:rFonts w:asciiTheme="majorHAnsi" w:hAnsiTheme="majorHAnsi"/>
      <w:color w:val="FFFFFF" w:themeColor="background1"/>
      <w:sz w:val="72"/>
    </w:rPr>
  </w:style>
  <w:style w:type="paragraph" w:customStyle="1" w:styleId="PullQuoteAttribution">
    <w:name w:val="Pull Quote Attribution"/>
    <w:basedOn w:val="PullQuote"/>
    <w:qFormat/>
    <w:rsid w:val="004B07E6"/>
    <w:rPr>
      <w:sz w:val="28"/>
      <w:szCs w:val="28"/>
    </w:rPr>
  </w:style>
  <w:style w:type="paragraph" w:styleId="NormalWeb">
    <w:name w:val="Normal (Web)"/>
    <w:basedOn w:val="Normal"/>
    <w:uiPriority w:val="99"/>
    <w:semiHidden/>
    <w:rsid w:val="002D0F30"/>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3768E"/>
    <w:pPr>
      <w:tabs>
        <w:tab w:val="center" w:pos="4680"/>
        <w:tab w:val="right" w:pos="9360"/>
      </w:tabs>
      <w:spacing w:after="0"/>
    </w:pPr>
  </w:style>
  <w:style w:type="character" w:customStyle="1" w:styleId="HeaderChar">
    <w:name w:val="Header Char"/>
    <w:basedOn w:val="DefaultParagraphFont"/>
    <w:link w:val="Header"/>
    <w:uiPriority w:val="99"/>
    <w:rsid w:val="00D3768E"/>
  </w:style>
  <w:style w:type="paragraph" w:styleId="Footer">
    <w:name w:val="footer"/>
    <w:basedOn w:val="WhitePageNumber"/>
    <w:link w:val="FooterChar"/>
    <w:uiPriority w:val="99"/>
    <w:unhideWhenUsed/>
    <w:rsid w:val="00A05792"/>
    <w:rPr>
      <w:rFonts w:asciiTheme="minorHAnsi" w:hAnsiTheme="minorHAnsi" w:cstheme="minorHAnsi"/>
    </w:rPr>
  </w:style>
  <w:style w:type="table" w:customStyle="1" w:styleId="TableGrid1">
    <w:name w:val="Table Grid1"/>
    <w:basedOn w:val="TableNormal"/>
    <w:next w:val="TableGrid"/>
    <w:uiPriority w:val="39"/>
    <w:rsid w:val="00700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ackArticleTitle">
    <w:name w:val="Black Article Title"/>
    <w:basedOn w:val="Normal"/>
    <w:qFormat/>
    <w:rsid w:val="009A3C49"/>
    <w:pPr>
      <w:spacing w:after="0"/>
    </w:pPr>
    <w:rPr>
      <w:rFonts w:asciiTheme="majorHAnsi" w:hAnsiTheme="majorHAnsi"/>
      <w:sz w:val="48"/>
      <w:szCs w:val="48"/>
    </w:rPr>
  </w:style>
  <w:style w:type="paragraph" w:customStyle="1" w:styleId="BlackArticleSubtitle">
    <w:name w:val="Black Article Subtitle"/>
    <w:basedOn w:val="Normal"/>
    <w:qFormat/>
    <w:rsid w:val="001A1D88"/>
    <w:pPr>
      <w:spacing w:after="0"/>
    </w:pPr>
    <w:rPr>
      <w:rFonts w:ascii="Source Sans Pro" w:hAnsi="Source Sans Pro"/>
      <w:b/>
      <w:bCs/>
      <w:sz w:val="40"/>
      <w:szCs w:val="40"/>
    </w:rPr>
  </w:style>
  <w:style w:type="paragraph" w:customStyle="1" w:styleId="AuthorName">
    <w:name w:val="Author Name"/>
    <w:basedOn w:val="Normal"/>
    <w:qFormat/>
    <w:rsid w:val="00511A8C"/>
    <w:pPr>
      <w:spacing w:after="0"/>
    </w:pPr>
    <w:rPr>
      <w:rFonts w:asciiTheme="majorHAnsi" w:hAnsiTheme="majorHAnsi"/>
      <w:caps/>
      <w:color w:val="F64668" w:themeColor="accent2"/>
      <w:sz w:val="32"/>
      <w:szCs w:val="32"/>
    </w:rPr>
  </w:style>
  <w:style w:type="paragraph" w:customStyle="1" w:styleId="WhiteArticleSubtitle">
    <w:name w:val="White Article Subtitle"/>
    <w:basedOn w:val="Normal"/>
    <w:qFormat/>
    <w:rsid w:val="00AB28E3"/>
    <w:pPr>
      <w:spacing w:after="0"/>
    </w:pPr>
    <w:rPr>
      <w:rFonts w:asciiTheme="majorHAnsi" w:hAnsiTheme="majorHAnsi"/>
      <w:b/>
      <w:color w:val="FFFFFF" w:themeColor="background1"/>
      <w:sz w:val="56"/>
    </w:rPr>
  </w:style>
  <w:style w:type="paragraph" w:customStyle="1" w:styleId="BodyCopy">
    <w:name w:val="Body Copy"/>
    <w:basedOn w:val="Normal"/>
    <w:qFormat/>
    <w:rsid w:val="00334954"/>
    <w:pPr>
      <w:spacing w:before="100" w:beforeAutospacing="1" w:after="100" w:afterAutospacing="1"/>
    </w:pPr>
    <w:rPr>
      <w:rFonts w:eastAsia="Times New Roman" w:cs="Times New Roman"/>
      <w:color w:val="000000"/>
      <w:szCs w:val="24"/>
    </w:rPr>
  </w:style>
  <w:style w:type="paragraph" w:customStyle="1" w:styleId="SmallWhiteArticleTitle">
    <w:name w:val="Small White Article Title"/>
    <w:basedOn w:val="Normal"/>
    <w:qFormat/>
    <w:rsid w:val="005F7F2A"/>
    <w:pPr>
      <w:spacing w:after="0"/>
    </w:pPr>
    <w:rPr>
      <w:rFonts w:asciiTheme="majorHAnsi" w:hAnsiTheme="majorHAnsi"/>
      <w:color w:val="FFFFFF" w:themeColor="background1"/>
      <w:sz w:val="48"/>
      <w:szCs w:val="48"/>
    </w:rPr>
  </w:style>
  <w:style w:type="paragraph" w:customStyle="1" w:styleId="SmallWhiteArticleSubtitle">
    <w:name w:val="Small White Article Subtitle"/>
    <w:basedOn w:val="Normal"/>
    <w:qFormat/>
    <w:rsid w:val="005F7F2A"/>
    <w:pPr>
      <w:spacing w:after="0"/>
    </w:pPr>
    <w:rPr>
      <w:rFonts w:ascii="Source Sans Pro" w:hAnsi="Source Sans Pro"/>
      <w:color w:val="FFFFFF" w:themeColor="background1"/>
      <w:sz w:val="40"/>
      <w:szCs w:val="40"/>
    </w:rPr>
  </w:style>
  <w:style w:type="paragraph" w:customStyle="1" w:styleId="WhiteAuthorName">
    <w:name w:val="White Author Name"/>
    <w:basedOn w:val="Normal"/>
    <w:qFormat/>
    <w:rsid w:val="005D17F8"/>
    <w:pPr>
      <w:spacing w:after="0"/>
    </w:pPr>
    <w:rPr>
      <w:rFonts w:asciiTheme="majorHAnsi" w:hAnsiTheme="majorHAnsi"/>
      <w:caps/>
      <w:color w:val="FFFFFF" w:themeColor="background1"/>
      <w:sz w:val="32"/>
      <w:szCs w:val="32"/>
    </w:rPr>
  </w:style>
  <w:style w:type="paragraph" w:customStyle="1" w:styleId="WhiteBodyCopy">
    <w:name w:val="White Body Copy"/>
    <w:basedOn w:val="Normal"/>
    <w:qFormat/>
    <w:rsid w:val="00AB28E3"/>
    <w:rPr>
      <w:rFonts w:ascii="Times New Roman" w:eastAsia="Times New Roman" w:hAnsi="Times New Roman" w:cs="Times New Roman"/>
      <w:color w:val="FFFFFF" w:themeColor="background1"/>
      <w:szCs w:val="24"/>
    </w:rPr>
  </w:style>
  <w:style w:type="paragraph" w:customStyle="1" w:styleId="PhotoCaption">
    <w:name w:val="Photo Caption"/>
    <w:basedOn w:val="Normal"/>
    <w:qFormat/>
    <w:rsid w:val="00F15C4E"/>
    <w:pPr>
      <w:spacing w:after="0"/>
    </w:pPr>
    <w:rPr>
      <w:sz w:val="18"/>
    </w:rPr>
  </w:style>
  <w:style w:type="paragraph" w:customStyle="1" w:styleId="PullQuote">
    <w:name w:val="Pull Quote"/>
    <w:basedOn w:val="Normal"/>
    <w:qFormat/>
    <w:rsid w:val="00087264"/>
    <w:pPr>
      <w:spacing w:before="100" w:beforeAutospacing="1" w:after="100" w:afterAutospacing="1"/>
      <w:jc w:val="center"/>
    </w:pPr>
    <w:rPr>
      <w:rFonts w:asciiTheme="majorHAnsi" w:eastAsia="Times New Roman" w:hAnsiTheme="majorHAnsi" w:cs="Times New Roman"/>
      <w:color w:val="FFFFFF" w:themeColor="background1"/>
      <w:sz w:val="32"/>
      <w:szCs w:val="36"/>
    </w:rPr>
  </w:style>
  <w:style w:type="paragraph" w:customStyle="1" w:styleId="HeaderNewspaperName">
    <w:name w:val="Header Newspaper Name"/>
    <w:basedOn w:val="Normal"/>
    <w:qFormat/>
    <w:rsid w:val="00042323"/>
    <w:pPr>
      <w:spacing w:after="0"/>
      <w:jc w:val="center"/>
    </w:pPr>
    <w:rPr>
      <w:rFonts w:asciiTheme="majorHAnsi" w:eastAsia="Baskerville Old Face" w:hAnsiTheme="majorHAnsi" w:cs="Times New Roman"/>
      <w:color w:val="FFFFFF" w:themeColor="background1"/>
      <w:sz w:val="52"/>
      <w:szCs w:val="52"/>
    </w:rPr>
  </w:style>
  <w:style w:type="paragraph" w:customStyle="1" w:styleId="HeaderSmallText">
    <w:name w:val="Header Small Text"/>
    <w:basedOn w:val="Normal"/>
    <w:qFormat/>
    <w:rsid w:val="00622ACA"/>
    <w:pPr>
      <w:spacing w:after="0"/>
      <w:jc w:val="center"/>
    </w:pPr>
    <w:rPr>
      <w:rFonts w:ascii="Source Sans Pro" w:eastAsia="Baskerville Old Face" w:hAnsi="Source Sans Pro" w:cs="Times New Roman"/>
      <w:color w:val="FFFFFF" w:themeColor="background1"/>
    </w:rPr>
  </w:style>
  <w:style w:type="paragraph" w:customStyle="1" w:styleId="NewspaperMasthead">
    <w:name w:val="Newspaper Masthead"/>
    <w:basedOn w:val="Normal"/>
    <w:qFormat/>
    <w:rsid w:val="00D3768E"/>
    <w:pPr>
      <w:spacing w:after="0"/>
      <w:jc w:val="center"/>
    </w:pPr>
    <w:rPr>
      <w:rFonts w:asciiTheme="majorHAnsi" w:hAnsiTheme="majorHAnsi"/>
      <w:b/>
      <w:bCs/>
      <w:color w:val="FFFFFF" w:themeColor="background1"/>
      <w:sz w:val="150"/>
      <w:szCs w:val="150"/>
    </w:rPr>
  </w:style>
  <w:style w:type="paragraph" w:customStyle="1" w:styleId="NewspaperMastheadInfo">
    <w:name w:val="Newspaper Masthead Info"/>
    <w:basedOn w:val="Normal"/>
    <w:qFormat/>
    <w:rsid w:val="00D3768E"/>
    <w:pPr>
      <w:spacing w:after="0"/>
      <w:jc w:val="center"/>
    </w:pPr>
    <w:rPr>
      <w:rFonts w:ascii="Source Sans Pro" w:hAnsi="Source Sans Pro"/>
      <w:b/>
      <w:color w:val="F64668" w:themeColor="accent2"/>
      <w:sz w:val="28"/>
      <w:szCs w:val="36"/>
    </w:rPr>
  </w:style>
  <w:style w:type="character" w:customStyle="1" w:styleId="FooterChar">
    <w:name w:val="Footer Char"/>
    <w:basedOn w:val="DefaultParagraphFont"/>
    <w:link w:val="Footer"/>
    <w:uiPriority w:val="99"/>
    <w:rsid w:val="00A05792"/>
    <w:rPr>
      <w:rFonts w:eastAsia="Baskerville Old Face" w:cstheme="minorHAnsi"/>
      <w:color w:val="FFFFFF" w:themeColor="background1"/>
      <w:sz w:val="24"/>
      <w:szCs w:val="24"/>
    </w:rPr>
  </w:style>
  <w:style w:type="paragraph" w:customStyle="1" w:styleId="WhitePageNumber">
    <w:name w:val="White Page Number"/>
    <w:basedOn w:val="HeaderSmallText"/>
    <w:qFormat/>
    <w:rsid w:val="009D4DB5"/>
    <w:rPr>
      <w:sz w:val="24"/>
      <w:szCs w:val="24"/>
    </w:rPr>
  </w:style>
  <w:style w:type="character" w:styleId="PlaceholderText">
    <w:name w:val="Placeholder Text"/>
    <w:basedOn w:val="DefaultParagraphFont"/>
    <w:uiPriority w:val="99"/>
    <w:semiHidden/>
    <w:rsid w:val="00BA6AD0"/>
    <w:rPr>
      <w:color w:val="808080"/>
    </w:rPr>
  </w:style>
  <w:style w:type="paragraph" w:styleId="NoSpacing">
    <w:name w:val="No Spacing"/>
    <w:basedOn w:val="Normal"/>
    <w:uiPriority w:val="1"/>
    <w:qFormat/>
    <w:rsid w:val="00D3768E"/>
    <w:pPr>
      <w:spacing w:after="0"/>
    </w:pPr>
  </w:style>
  <w:style w:type="character" w:customStyle="1" w:styleId="Whitetext">
    <w:name w:val="White text"/>
    <w:uiPriority w:val="1"/>
    <w:qFormat/>
    <w:rsid w:val="004F2CE7"/>
    <w:rPr>
      <w:color w:val="FFFFFF" w:themeColor="background1"/>
    </w:rPr>
  </w:style>
  <w:style w:type="paragraph" w:customStyle="1" w:styleId="66032609702E4D16A5EEEECB2D905DEC">
    <w:name w:val="66032609702E4D16A5EEEECB2D905DEC"/>
    <w:rsid w:val="0099737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28036">
      <w:bodyDiv w:val="1"/>
      <w:marLeft w:val="0"/>
      <w:marRight w:val="0"/>
      <w:marTop w:val="0"/>
      <w:marBottom w:val="0"/>
      <w:divBdr>
        <w:top w:val="none" w:sz="0" w:space="0" w:color="auto"/>
        <w:left w:val="none" w:sz="0" w:space="0" w:color="auto"/>
        <w:bottom w:val="none" w:sz="0" w:space="0" w:color="auto"/>
        <w:right w:val="none" w:sz="0" w:space="0" w:color="auto"/>
      </w:divBdr>
    </w:div>
    <w:div w:id="360474493">
      <w:bodyDiv w:val="1"/>
      <w:marLeft w:val="0"/>
      <w:marRight w:val="0"/>
      <w:marTop w:val="0"/>
      <w:marBottom w:val="0"/>
      <w:divBdr>
        <w:top w:val="none" w:sz="0" w:space="0" w:color="auto"/>
        <w:left w:val="none" w:sz="0" w:space="0" w:color="auto"/>
        <w:bottom w:val="none" w:sz="0" w:space="0" w:color="auto"/>
        <w:right w:val="none" w:sz="0" w:space="0" w:color="auto"/>
      </w:divBdr>
    </w:div>
    <w:div w:id="570622304">
      <w:bodyDiv w:val="1"/>
      <w:marLeft w:val="0"/>
      <w:marRight w:val="0"/>
      <w:marTop w:val="0"/>
      <w:marBottom w:val="0"/>
      <w:divBdr>
        <w:top w:val="none" w:sz="0" w:space="0" w:color="auto"/>
        <w:left w:val="none" w:sz="0" w:space="0" w:color="auto"/>
        <w:bottom w:val="none" w:sz="0" w:space="0" w:color="auto"/>
        <w:right w:val="none" w:sz="0" w:space="0" w:color="auto"/>
      </w:divBdr>
    </w:div>
    <w:div w:id="721566101">
      <w:bodyDiv w:val="1"/>
      <w:marLeft w:val="0"/>
      <w:marRight w:val="0"/>
      <w:marTop w:val="0"/>
      <w:marBottom w:val="0"/>
      <w:divBdr>
        <w:top w:val="none" w:sz="0" w:space="0" w:color="auto"/>
        <w:left w:val="none" w:sz="0" w:space="0" w:color="auto"/>
        <w:bottom w:val="none" w:sz="0" w:space="0" w:color="auto"/>
        <w:right w:val="none" w:sz="0" w:space="0" w:color="auto"/>
      </w:divBdr>
    </w:div>
    <w:div w:id="1135180998">
      <w:bodyDiv w:val="1"/>
      <w:marLeft w:val="0"/>
      <w:marRight w:val="0"/>
      <w:marTop w:val="0"/>
      <w:marBottom w:val="0"/>
      <w:divBdr>
        <w:top w:val="none" w:sz="0" w:space="0" w:color="auto"/>
        <w:left w:val="none" w:sz="0" w:space="0" w:color="auto"/>
        <w:bottom w:val="none" w:sz="0" w:space="0" w:color="auto"/>
        <w:right w:val="none" w:sz="0" w:space="0" w:color="auto"/>
      </w:divBdr>
    </w:div>
    <w:div w:id="1347830908">
      <w:bodyDiv w:val="1"/>
      <w:marLeft w:val="0"/>
      <w:marRight w:val="0"/>
      <w:marTop w:val="0"/>
      <w:marBottom w:val="0"/>
      <w:divBdr>
        <w:top w:val="none" w:sz="0" w:space="0" w:color="auto"/>
        <w:left w:val="none" w:sz="0" w:space="0" w:color="auto"/>
        <w:bottom w:val="none" w:sz="0" w:space="0" w:color="auto"/>
        <w:right w:val="none" w:sz="0" w:space="0" w:color="auto"/>
      </w:divBdr>
    </w:div>
    <w:div w:id="1488858145">
      <w:bodyDiv w:val="1"/>
      <w:marLeft w:val="0"/>
      <w:marRight w:val="0"/>
      <w:marTop w:val="0"/>
      <w:marBottom w:val="0"/>
      <w:divBdr>
        <w:top w:val="none" w:sz="0" w:space="0" w:color="auto"/>
        <w:left w:val="none" w:sz="0" w:space="0" w:color="auto"/>
        <w:bottom w:val="none" w:sz="0" w:space="0" w:color="auto"/>
        <w:right w:val="none" w:sz="0" w:space="0" w:color="auto"/>
      </w:divBdr>
    </w:div>
    <w:div w:id="1996030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ssica%20Lim\AppData\Roaming\Microsoft\Templates\Modern%20news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5C462BBF83C4DE39168B3507A018990"/>
        <w:category>
          <w:name w:val="General"/>
          <w:gallery w:val="placeholder"/>
        </w:category>
        <w:types>
          <w:type w:val="bbPlcHdr"/>
        </w:types>
        <w:behaviors>
          <w:behavior w:val="content"/>
        </w:behaviors>
        <w:guid w:val="{935BC1A9-4343-4F52-A200-C5F1F5AB89E3}"/>
      </w:docPartPr>
      <w:docPartBody>
        <w:p w:rsidR="002C5F7B" w:rsidRDefault="002C5F7B">
          <w:pPr>
            <w:pStyle w:val="35C462BBF83C4DE39168B3507A018990"/>
          </w:pPr>
          <w:r w:rsidRPr="00BA6AD0">
            <w:t>Relecloud presents</w:t>
          </w:r>
        </w:p>
      </w:docPartBody>
    </w:docPart>
    <w:docPart>
      <w:docPartPr>
        <w:name w:val="6A1F378004A64CBFB7DB6259149DB5B9"/>
        <w:category>
          <w:name w:val="General"/>
          <w:gallery w:val="placeholder"/>
        </w:category>
        <w:types>
          <w:type w:val="bbPlcHdr"/>
        </w:types>
        <w:behaviors>
          <w:behavior w:val="content"/>
        </w:behaviors>
        <w:guid w:val="{15601CA7-4F46-4E33-B225-300E51806443}"/>
      </w:docPartPr>
      <w:docPartBody>
        <w:p w:rsidR="002C5F7B" w:rsidRDefault="002C5F7B">
          <w:pPr>
            <w:pStyle w:val="6A1F378004A64CBFB7DB6259149DB5B9"/>
          </w:pPr>
          <w:r w:rsidRPr="00BA6AD0">
            <w:t>THE NEWS TODAY</w:t>
          </w:r>
        </w:p>
      </w:docPartBody>
    </w:docPart>
    <w:docPart>
      <w:docPartPr>
        <w:name w:val="DE215BA9FD5948079F7E1FD56467BD89"/>
        <w:category>
          <w:name w:val="General"/>
          <w:gallery w:val="placeholder"/>
        </w:category>
        <w:types>
          <w:type w:val="bbPlcHdr"/>
        </w:types>
        <w:behaviors>
          <w:behavior w:val="content"/>
        </w:behaviors>
        <w:guid w:val="{69087461-701F-45D1-9E0E-A3EB2B3EEBFE}"/>
      </w:docPartPr>
      <w:docPartBody>
        <w:p w:rsidR="002C5F7B" w:rsidRDefault="002C5F7B">
          <w:pPr>
            <w:pStyle w:val="DE215BA9FD5948079F7E1FD56467BD89"/>
          </w:pPr>
          <w:r w:rsidRPr="00BA6AD0">
            <w:t>Tuesday</w:t>
          </w:r>
        </w:p>
      </w:docPartBody>
    </w:docPart>
    <w:docPart>
      <w:docPartPr>
        <w:name w:val="88807049B80344C6B2214B6C30757C18"/>
        <w:category>
          <w:name w:val="General"/>
          <w:gallery w:val="placeholder"/>
        </w:category>
        <w:types>
          <w:type w:val="bbPlcHdr"/>
        </w:types>
        <w:behaviors>
          <w:behavior w:val="content"/>
        </w:behaviors>
        <w:guid w:val="{D3A97088-F8CD-47F5-A241-89C7A6EC65EB}"/>
      </w:docPartPr>
      <w:docPartBody>
        <w:p w:rsidR="002C5F7B" w:rsidRDefault="002C5F7B">
          <w:pPr>
            <w:pStyle w:val="88807049B80344C6B2214B6C30757C18"/>
          </w:pPr>
          <w:r w:rsidRPr="00BA6AD0">
            <w:t>September 24, YYYY</w:t>
          </w:r>
        </w:p>
      </w:docPartBody>
    </w:docPart>
    <w:docPart>
      <w:docPartPr>
        <w:name w:val="D084C9E0F1C84FA68D402B7F717B7F28"/>
        <w:category>
          <w:name w:val="General"/>
          <w:gallery w:val="placeholder"/>
        </w:category>
        <w:types>
          <w:type w:val="bbPlcHdr"/>
        </w:types>
        <w:behaviors>
          <w:behavior w:val="content"/>
        </w:behaviors>
        <w:guid w:val="{98AAA28B-EA7D-4836-BD78-B06DB59E2895}"/>
      </w:docPartPr>
      <w:docPartBody>
        <w:p w:rsidR="002C5F7B" w:rsidRDefault="002C5F7B">
          <w:pPr>
            <w:pStyle w:val="D084C9E0F1C84FA68D402B7F717B7F28"/>
          </w:pPr>
          <w:r w:rsidRPr="00BA6AD0">
            <w:t>Issue #10</w:t>
          </w:r>
        </w:p>
      </w:docPartBody>
    </w:docPart>
    <w:docPart>
      <w:docPartPr>
        <w:name w:val="35C9576695F841959537CD8FE806FB3A"/>
        <w:category>
          <w:name w:val="General"/>
          <w:gallery w:val="placeholder"/>
        </w:category>
        <w:types>
          <w:type w:val="bbPlcHdr"/>
        </w:types>
        <w:behaviors>
          <w:behavior w:val="content"/>
        </w:behaviors>
        <w:guid w:val="{1091ADE5-E3FA-4D3D-849A-224DE802D48D}"/>
      </w:docPartPr>
      <w:docPartBody>
        <w:p w:rsidR="002C5F7B" w:rsidRDefault="002C5F7B">
          <w:pPr>
            <w:pStyle w:val="35C9576695F841959537CD8FE806FB3A"/>
          </w:pPr>
          <w:r w:rsidRPr="00D3768E">
            <w:t>Picture Caption: To make your document look professionally produced, Word provides header, footer, cover page, and text box designs that complement each other.</w:t>
          </w:r>
        </w:p>
      </w:docPartBody>
    </w:docPart>
    <w:docPart>
      <w:docPartPr>
        <w:name w:val="47FB20332FB74118885B65F165D94D6C"/>
        <w:category>
          <w:name w:val="General"/>
          <w:gallery w:val="placeholder"/>
        </w:category>
        <w:types>
          <w:type w:val="bbPlcHdr"/>
        </w:types>
        <w:behaviors>
          <w:behavior w:val="content"/>
        </w:behaviors>
        <w:guid w:val="{E4EB95C9-022B-4063-A7FE-BCD775970ED7}"/>
      </w:docPartPr>
      <w:docPartBody>
        <w:p w:rsidR="002C5F7B" w:rsidRDefault="002C5F7B">
          <w:pPr>
            <w:pStyle w:val="47FB20332FB74118885B65F165D94D6C"/>
          </w:pPr>
          <w:r w:rsidRPr="00004C2C">
            <w:rPr>
              <w:rStyle w:val="PlaceholderText"/>
            </w:rPr>
            <w:t>The latest news</w:t>
          </w:r>
        </w:p>
      </w:docPartBody>
    </w:docPart>
    <w:docPart>
      <w:docPartPr>
        <w:name w:val="6C1663AD62034FF1A9920621C8B93E94"/>
        <w:category>
          <w:name w:val="General"/>
          <w:gallery w:val="placeholder"/>
        </w:category>
        <w:types>
          <w:type w:val="bbPlcHdr"/>
        </w:types>
        <w:behaviors>
          <w:behavior w:val="content"/>
        </w:behaviors>
        <w:guid w:val="{DDAB43CE-3FC4-4C95-AD9C-74C8338E2142}"/>
      </w:docPartPr>
      <w:docPartBody>
        <w:p w:rsidR="002C5F7B" w:rsidRDefault="002C5F7B">
          <w:pPr>
            <w:pStyle w:val="6C1663AD62034FF1A9920621C8B93E94"/>
          </w:pPr>
          <w:r w:rsidRPr="00004C2C">
            <w:rPr>
              <w:rStyle w:val="PlaceholderText"/>
            </w:rPr>
            <w:t>Breaking news</w:t>
          </w:r>
        </w:p>
      </w:docPartBody>
    </w:docPart>
    <w:docPart>
      <w:docPartPr>
        <w:name w:val="93D402CC84034D9BB0A346B1B2C65E4A"/>
        <w:category>
          <w:name w:val="General"/>
          <w:gallery w:val="placeholder"/>
        </w:category>
        <w:types>
          <w:type w:val="bbPlcHdr"/>
        </w:types>
        <w:behaviors>
          <w:behavior w:val="content"/>
        </w:behaviors>
        <w:guid w:val="{5B7A1B35-453E-4BFD-8EBF-07482C0AB6A4}"/>
      </w:docPartPr>
      <w:docPartBody>
        <w:p w:rsidR="002C5F7B" w:rsidRDefault="002C5F7B">
          <w:pPr>
            <w:pStyle w:val="93D402CC84034D9BB0A346B1B2C65E4A"/>
          </w:pPr>
          <w:r w:rsidRPr="00BA6AD0">
            <w:t>Mirjam Nilsson</w:t>
          </w:r>
        </w:p>
      </w:docPartBody>
    </w:docPart>
    <w:docPart>
      <w:docPartPr>
        <w:name w:val="0529878F3E7F447E846A835B56AAAD24"/>
        <w:category>
          <w:name w:val="General"/>
          <w:gallery w:val="placeholder"/>
        </w:category>
        <w:types>
          <w:type w:val="bbPlcHdr"/>
        </w:types>
        <w:behaviors>
          <w:behavior w:val="content"/>
        </w:behaviors>
        <w:guid w:val="{1BE9EAA9-FE6E-40D3-A8E2-7998A9C51471}"/>
      </w:docPartPr>
      <w:docPartBody>
        <w:p w:rsidR="002C5F7B" w:rsidRPr="00D3768E" w:rsidRDefault="002C5F7B" w:rsidP="002C5F7B">
          <w:r w:rsidRPr="00D3768E">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2C5F7B" w:rsidRPr="00D3768E" w:rsidRDefault="002C5F7B" w:rsidP="002C5F7B">
          <w:r w:rsidRPr="00D3768E">
            <w:t xml:space="preserve">Save time in Word with new buttons that show up where you need them.Video provides a powerful way to help you prove your point. </w:t>
          </w:r>
        </w:p>
        <w:p w:rsidR="002C5F7B" w:rsidRPr="00D3768E" w:rsidRDefault="002C5F7B" w:rsidP="002C5F7B">
          <w:r w:rsidRPr="00D3768E">
            <w:t xml:space="preserve">When you click Online Video, you can paste in the embed code for the video you want to add. You can also type a keyword to search online for the video that best fits your document. </w:t>
          </w:r>
        </w:p>
        <w:p w:rsidR="002C5F7B" w:rsidRPr="00D3768E" w:rsidRDefault="002C5F7B" w:rsidP="002C5F7B">
          <w:r w:rsidRPr="00D3768E">
            <w:t xml:space="preserve">Themes and styles also help keep your document coordinated. When you click Design and choose a new Theme, the pictures, charts, and SmartArt graphics change to match your new theme. When you apply styles, your headings change to match the new theme. </w:t>
          </w:r>
        </w:p>
        <w:p w:rsidR="002C5F7B" w:rsidRDefault="002C5F7B">
          <w:pPr>
            <w:pStyle w:val="0529878F3E7F447E846A835B56AAAD24"/>
          </w:pPr>
          <w:r w:rsidRPr="00D3768E">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docPartBody>
    </w:docPart>
    <w:docPart>
      <w:docPartPr>
        <w:name w:val="58C89B29BD774FF8B205B3FE77606F5E"/>
        <w:category>
          <w:name w:val="General"/>
          <w:gallery w:val="placeholder"/>
        </w:category>
        <w:types>
          <w:type w:val="bbPlcHdr"/>
        </w:types>
        <w:behaviors>
          <w:behavior w:val="content"/>
        </w:behaviors>
        <w:guid w:val="{7C588B02-EA95-4022-8FEE-D84B7DFD1B2D}"/>
      </w:docPartPr>
      <w:docPartBody>
        <w:p w:rsidR="002C5F7B" w:rsidRPr="00004C2C" w:rsidRDefault="002C5F7B" w:rsidP="002C5F7B">
          <w:r w:rsidRPr="00004C2C">
            <w:t xml:space="preserve">Themes and styles also help keep your document coordinated. When you click Design and choose a new Theme, the pictures, charts, and SmartArt graphics change to match your new theme. When you apply styles, your headings change to match the new theme. </w:t>
          </w:r>
        </w:p>
        <w:p w:rsidR="002C5F7B" w:rsidRPr="00004C2C" w:rsidRDefault="002C5F7B" w:rsidP="002C5F7B">
          <w:r w:rsidRPr="00004C2C">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2C5F7B" w:rsidRPr="00004C2C" w:rsidRDefault="002C5F7B" w:rsidP="002C5F7B">
          <w:r w:rsidRPr="00004C2C">
            <w:t xml:space="preserve">Save time in Word with new buttons that show up where you need them.Video provides a powerful way to help you prove your point. </w:t>
          </w:r>
        </w:p>
        <w:p w:rsidR="002C5F7B" w:rsidRPr="00004C2C" w:rsidRDefault="002C5F7B" w:rsidP="002C5F7B">
          <w:r w:rsidRPr="00004C2C">
            <w:t xml:space="preserve">When you click Online Video, you can paste in the embed code for the video you want to add. You can also type a keyword to search online for the video that best fits your document. </w:t>
          </w:r>
        </w:p>
        <w:p w:rsidR="002C5F7B" w:rsidRDefault="002C5F7B">
          <w:pPr>
            <w:pStyle w:val="58C89B29BD774FF8B205B3FE77606F5E"/>
          </w:pPr>
          <w:r w:rsidRPr="00004C2C">
            <w:t xml:space="preserve">Themes and styles also help keep your document coordinated. When you click Design and choose a new Theme, the pictures, charts, and SmartArt graphics change to match your new theme. When you apply styles, your headings change to match the new theme. </w:t>
          </w:r>
        </w:p>
      </w:docPartBody>
    </w:docPart>
    <w:docPart>
      <w:docPartPr>
        <w:name w:val="616F83F766E045D7BE08BE8352DA3B49"/>
        <w:category>
          <w:name w:val="General"/>
          <w:gallery w:val="placeholder"/>
        </w:category>
        <w:types>
          <w:type w:val="bbPlcHdr"/>
        </w:types>
        <w:behaviors>
          <w:behavior w:val="content"/>
        </w:behaviors>
        <w:guid w:val="{71094EF8-6C73-4182-8530-2150CB5BC877}"/>
      </w:docPartPr>
      <w:docPartBody>
        <w:p w:rsidR="002C5F7B" w:rsidRDefault="002C5F7B">
          <w:pPr>
            <w:pStyle w:val="616F83F766E045D7BE08BE8352DA3B49"/>
          </w:pPr>
          <w:r w:rsidRPr="00004C2C">
            <w:t>Picture Caption: To make your document look professionally produced, Word provides header, footer, cover page, and text box designs that complement each other.</w:t>
          </w:r>
        </w:p>
      </w:docPartBody>
    </w:docPart>
    <w:docPart>
      <w:docPartPr>
        <w:name w:val="20D6D5FBF6C640C2AD04F8F792400FB9"/>
        <w:category>
          <w:name w:val="General"/>
          <w:gallery w:val="placeholder"/>
        </w:category>
        <w:types>
          <w:type w:val="bbPlcHdr"/>
        </w:types>
        <w:behaviors>
          <w:behavior w:val="content"/>
        </w:behaviors>
        <w:guid w:val="{20CF60C7-C73F-4EB1-B2CC-D95ECDB93F2D}"/>
      </w:docPartPr>
      <w:docPartBody>
        <w:p w:rsidR="002C5F7B" w:rsidRDefault="002C5F7B">
          <w:pPr>
            <w:pStyle w:val="20D6D5FBF6C640C2AD04F8F792400FB9"/>
          </w:pPr>
          <w:r w:rsidRPr="00554FC5">
            <w:t>Tuesday, September 23, 20XX</w:t>
          </w:r>
        </w:p>
      </w:docPartBody>
    </w:docPart>
    <w:docPart>
      <w:docPartPr>
        <w:name w:val="66032609702E4D16A5EEEECB2D905DEC"/>
        <w:category>
          <w:name w:val="General"/>
          <w:gallery w:val="placeholder"/>
        </w:category>
        <w:types>
          <w:type w:val="bbPlcHdr"/>
        </w:types>
        <w:behaviors>
          <w:behavior w:val="content"/>
        </w:behaviors>
        <w:guid w:val="{7FB29600-D589-4863-83FB-48EACD8950A8}"/>
      </w:docPartPr>
      <w:docPartBody>
        <w:p w:rsidR="002C5F7B" w:rsidRDefault="002C5F7B">
          <w:pPr>
            <w:pStyle w:val="66032609702E4D16A5EEEECB2D905DEC"/>
          </w:pPr>
          <w:r w:rsidRPr="00554FC5">
            <w:t>THE NEWS TODAY</w:t>
          </w:r>
        </w:p>
      </w:docPartBody>
    </w:docPart>
    <w:docPart>
      <w:docPartPr>
        <w:name w:val="78D16FB481184AD9951B77A8B918B6E2"/>
        <w:category>
          <w:name w:val="General"/>
          <w:gallery w:val="placeholder"/>
        </w:category>
        <w:types>
          <w:type w:val="bbPlcHdr"/>
        </w:types>
        <w:behaviors>
          <w:behavior w:val="content"/>
        </w:behaviors>
        <w:guid w:val="{6F361E13-7976-4A52-83A4-5C8D76D89736}"/>
      </w:docPartPr>
      <w:docPartBody>
        <w:p w:rsidR="002C5F7B" w:rsidRDefault="002C5F7B">
          <w:pPr>
            <w:pStyle w:val="78D16FB481184AD9951B77A8B918B6E2"/>
          </w:pPr>
          <w:r w:rsidRPr="00554FC5">
            <w:t>Issue #10</w:t>
          </w:r>
        </w:p>
      </w:docPartBody>
    </w:docPart>
    <w:docPart>
      <w:docPartPr>
        <w:name w:val="37194077003C4E1196229CB1F781737A"/>
        <w:category>
          <w:name w:val="General"/>
          <w:gallery w:val="placeholder"/>
        </w:category>
        <w:types>
          <w:type w:val="bbPlcHdr"/>
        </w:types>
        <w:behaviors>
          <w:behavior w:val="content"/>
        </w:behaviors>
        <w:guid w:val="{3DC7844C-8AD7-43B2-AADC-FA715FD0A26F}"/>
      </w:docPartPr>
      <w:docPartBody>
        <w:p w:rsidR="002C5F7B" w:rsidRDefault="002C5F7B">
          <w:pPr>
            <w:pStyle w:val="37194077003C4E1196229CB1F781737A"/>
          </w:pPr>
          <w:r w:rsidRPr="00554FC5">
            <w:t>The latest news</w:t>
          </w:r>
        </w:p>
      </w:docPartBody>
    </w:docPart>
    <w:docPart>
      <w:docPartPr>
        <w:name w:val="924F142D3BE7454C807B27833E0EA994"/>
        <w:category>
          <w:name w:val="General"/>
          <w:gallery w:val="placeholder"/>
        </w:category>
        <w:types>
          <w:type w:val="bbPlcHdr"/>
        </w:types>
        <w:behaviors>
          <w:behavior w:val="content"/>
        </w:behaviors>
        <w:guid w:val="{4DAB7FA4-406C-4BCE-84F7-D5D21C3547BA}"/>
      </w:docPartPr>
      <w:docPartBody>
        <w:p w:rsidR="002C5F7B" w:rsidRPr="00554FC5" w:rsidRDefault="002C5F7B" w:rsidP="002C5F7B">
          <w:r w:rsidRPr="00554FC5">
            <w:t xml:space="preserve">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w:t>
          </w:r>
        </w:p>
        <w:p w:rsidR="002C5F7B" w:rsidRPr="00554FC5" w:rsidRDefault="002C5F7B" w:rsidP="002C5F7B">
          <w:r w:rsidRPr="00554FC5">
            <w:t xml:space="preserve">Themes and styles also help keep your document coordinated. When you click Design and choose a new Theme, the pictures, charts, and SmartArt graphics change to match your new theme. When you apply styles, your headings change to match the new theme. </w:t>
          </w:r>
        </w:p>
        <w:p w:rsidR="002C5F7B" w:rsidRDefault="002C5F7B">
          <w:pPr>
            <w:pStyle w:val="924F142D3BE7454C807B27833E0EA994"/>
          </w:pPr>
          <w:r w:rsidRPr="00554FC5">
            <w:t>Video provides a powerful way to help you prove your point. When you click Online Video, you can paste in the embed code for the video you want to add. You can also type a keyword to search online for the video that best fits your document.</w:t>
          </w:r>
        </w:p>
      </w:docPartBody>
    </w:docPart>
    <w:docPart>
      <w:docPartPr>
        <w:name w:val="98200F038B2547EC8E7D9CC5F06986F6"/>
        <w:category>
          <w:name w:val="General"/>
          <w:gallery w:val="placeholder"/>
        </w:category>
        <w:types>
          <w:type w:val="bbPlcHdr"/>
        </w:types>
        <w:behaviors>
          <w:behavior w:val="content"/>
        </w:behaviors>
        <w:guid w:val="{985EBC29-FCE4-4CDD-83CD-9D22F278BAE4}"/>
      </w:docPartPr>
      <w:docPartBody>
        <w:p w:rsidR="002C5F7B" w:rsidRPr="00554FC5" w:rsidRDefault="002C5F7B" w:rsidP="002C5F7B">
          <w:r w:rsidRPr="00554FC5">
            <w:t xml:space="preserve">Online Video, you can paste in the embed code for the video you want to add. You can also type a keyword to search online for the video that best fits your document. </w:t>
          </w:r>
        </w:p>
        <w:p w:rsidR="002C5F7B" w:rsidRPr="00554FC5" w:rsidRDefault="002C5F7B" w:rsidP="002C5F7B">
          <w:r w:rsidRPr="00554FC5">
            <w:t xml:space="preserve">Themes and styles also help keep your document coordinated. When you click Design and choose a new Theme, the pictures, charts, and SmartArt graphics change to match your new theme. When you apply styles, your headings change to match the new theme. </w:t>
          </w:r>
        </w:p>
        <w:p w:rsidR="002C5F7B" w:rsidRDefault="002C5F7B">
          <w:pPr>
            <w:pStyle w:val="98200F038B2547EC8E7D9CC5F06986F6"/>
          </w:pPr>
          <w:r w:rsidRPr="00554FC5">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docPartBody>
    </w:docPart>
    <w:docPart>
      <w:docPartPr>
        <w:name w:val="092503D5F31240489D106FC4D5749258"/>
        <w:category>
          <w:name w:val="General"/>
          <w:gallery w:val="placeholder"/>
        </w:category>
        <w:types>
          <w:type w:val="bbPlcHdr"/>
        </w:types>
        <w:behaviors>
          <w:behavior w:val="content"/>
        </w:behaviors>
        <w:guid w:val="{76F8EF21-BE8D-4B0C-9E13-A67CEED24CEE}"/>
      </w:docPartPr>
      <w:docPartBody>
        <w:p w:rsidR="002C5F7B" w:rsidRDefault="002C5F7B">
          <w:pPr>
            <w:pStyle w:val="092503D5F31240489D106FC4D5749258"/>
          </w:pPr>
          <w:r w:rsidRPr="00BA6AD0">
            <w:t>Mirjam Nilsson</w:t>
          </w:r>
        </w:p>
      </w:docPartBody>
    </w:docPart>
    <w:docPart>
      <w:docPartPr>
        <w:name w:val="DC49DF48B2CF4D0BA5ED78AA9C5EBDFA"/>
        <w:category>
          <w:name w:val="General"/>
          <w:gallery w:val="placeholder"/>
        </w:category>
        <w:types>
          <w:type w:val="bbPlcHdr"/>
        </w:types>
        <w:behaviors>
          <w:behavior w:val="content"/>
        </w:behaviors>
        <w:guid w:val="{D90A98E5-16D5-4D66-94E2-305968099EC3}"/>
      </w:docPartPr>
      <w:docPartBody>
        <w:p w:rsidR="002C5F7B" w:rsidRPr="00554FC5" w:rsidRDefault="002C5F7B" w:rsidP="002C5F7B">
          <w:r w:rsidRPr="00554FC5">
            <w:t xml:space="preserve">To make your document look professionally produced, Word provides header, footer, cover page, and text box designs that complement each other. For example, you can add a matching cover page, header, and sidebar. </w:t>
          </w:r>
        </w:p>
        <w:p w:rsidR="002C5F7B" w:rsidRDefault="002C5F7B">
          <w:pPr>
            <w:pStyle w:val="DC49DF48B2CF4D0BA5ED78AA9C5EBDFA"/>
          </w:pPr>
          <w:r w:rsidRPr="00554FC5">
            <w:t>Click Insert and then choose the elements you want from the different galleries.Save time in Word with new buttons that show up where you need them.Video provides a powerful way to help you prove your point. When you click</w:t>
          </w:r>
        </w:p>
      </w:docPartBody>
    </w:docPart>
    <w:docPart>
      <w:docPartPr>
        <w:name w:val="B96D9940D6E04D2AA6B404D5B48B28CE"/>
        <w:category>
          <w:name w:val="General"/>
          <w:gallery w:val="placeholder"/>
        </w:category>
        <w:types>
          <w:type w:val="bbPlcHdr"/>
        </w:types>
        <w:behaviors>
          <w:behavior w:val="content"/>
        </w:behaviors>
        <w:guid w:val="{B664E4AF-E7E1-43D5-A6C3-9C79D6AE6DD2}"/>
      </w:docPartPr>
      <w:docPartBody>
        <w:p w:rsidR="002C5F7B" w:rsidRDefault="002C5F7B">
          <w:pPr>
            <w:pStyle w:val="B96D9940D6E04D2AA6B404D5B48B28CE"/>
          </w:pPr>
          <w:r w:rsidRPr="00554FC5">
            <w:t>Tuesday, September 23, 20XX</w:t>
          </w:r>
        </w:p>
      </w:docPartBody>
    </w:docPart>
    <w:docPart>
      <w:docPartPr>
        <w:name w:val="846BD39EE0EC4B5DAB22982FCE77A669"/>
        <w:category>
          <w:name w:val="General"/>
          <w:gallery w:val="placeholder"/>
        </w:category>
        <w:types>
          <w:type w:val="bbPlcHdr"/>
        </w:types>
        <w:behaviors>
          <w:behavior w:val="content"/>
        </w:behaviors>
        <w:guid w:val="{9AA4DE9E-FA72-4047-95B9-C8B8D18FEAB7}"/>
      </w:docPartPr>
      <w:docPartBody>
        <w:p w:rsidR="002C5F7B" w:rsidRDefault="002C5F7B">
          <w:pPr>
            <w:pStyle w:val="846BD39EE0EC4B5DAB22982FCE77A669"/>
          </w:pPr>
          <w:r w:rsidRPr="00554FC5">
            <w:t>THE NEWS TODAY</w:t>
          </w:r>
        </w:p>
      </w:docPartBody>
    </w:docPart>
    <w:docPart>
      <w:docPartPr>
        <w:name w:val="6404A6C861AA41BF9311F61E659BAAA9"/>
        <w:category>
          <w:name w:val="General"/>
          <w:gallery w:val="placeholder"/>
        </w:category>
        <w:types>
          <w:type w:val="bbPlcHdr"/>
        </w:types>
        <w:behaviors>
          <w:behavior w:val="content"/>
        </w:behaviors>
        <w:guid w:val="{795B5C04-9D95-41C3-8C9F-6683F03C3AA4}"/>
      </w:docPartPr>
      <w:docPartBody>
        <w:p w:rsidR="002C5F7B" w:rsidRDefault="002C5F7B">
          <w:pPr>
            <w:pStyle w:val="6404A6C861AA41BF9311F61E659BAAA9"/>
          </w:pPr>
          <w:r w:rsidRPr="00554FC5">
            <w:t>Issue #10</w:t>
          </w:r>
        </w:p>
      </w:docPartBody>
    </w:docPart>
    <w:docPart>
      <w:docPartPr>
        <w:name w:val="5E5F0D2FDCC84BB199450017ED02EC92"/>
        <w:category>
          <w:name w:val="General"/>
          <w:gallery w:val="placeholder"/>
        </w:category>
        <w:types>
          <w:type w:val="bbPlcHdr"/>
        </w:types>
        <w:behaviors>
          <w:behavior w:val="content"/>
        </w:behaviors>
        <w:guid w:val="{464B6EE8-5FAB-46F1-AB21-95B09301C365}"/>
      </w:docPartPr>
      <w:docPartBody>
        <w:p w:rsidR="002C5F7B" w:rsidRDefault="002C5F7B">
          <w:pPr>
            <w:pStyle w:val="5E5F0D2FDCC84BB199450017ED02EC92"/>
          </w:pPr>
          <w:r w:rsidRPr="004F2CE7">
            <w:t>Picture Caption: To make your document look professionally produced, Word provides header, footer, cover page, and text box designs that complement each other.</w:t>
          </w:r>
        </w:p>
      </w:docPartBody>
    </w:docPart>
    <w:docPart>
      <w:docPartPr>
        <w:name w:val="C1DEB3FD58E84EB386929795A7D34038"/>
        <w:category>
          <w:name w:val="General"/>
          <w:gallery w:val="placeholder"/>
        </w:category>
        <w:types>
          <w:type w:val="bbPlcHdr"/>
        </w:types>
        <w:behaviors>
          <w:behavior w:val="content"/>
        </w:behaviors>
        <w:guid w:val="{32D5A423-E5C9-4A8F-9FE1-B6D75C9D2F35}"/>
      </w:docPartPr>
      <w:docPartBody>
        <w:p w:rsidR="002C5F7B" w:rsidRDefault="002C5F7B">
          <w:pPr>
            <w:pStyle w:val="C1DEB3FD58E84EB386929795A7D34038"/>
          </w:pPr>
          <w:r w:rsidRPr="00BA6AD0">
            <w:t>Mirjam Nilsson</w:t>
          </w:r>
        </w:p>
      </w:docPartBody>
    </w:docPart>
    <w:docPart>
      <w:docPartPr>
        <w:name w:val="8CD19A5D10B44DA2BD26B74D77DA01C0"/>
        <w:category>
          <w:name w:val="General"/>
          <w:gallery w:val="placeholder"/>
        </w:category>
        <w:types>
          <w:type w:val="bbPlcHdr"/>
        </w:types>
        <w:behaviors>
          <w:behavior w:val="content"/>
        </w:behaviors>
        <w:guid w:val="{DADEA074-1D17-401A-B95C-D7447642B983}"/>
      </w:docPartPr>
      <w:docPartBody>
        <w:p w:rsidR="002C5F7B" w:rsidRPr="004F2CE7" w:rsidRDefault="002C5F7B" w:rsidP="002C5F7B">
          <w:r w:rsidRPr="004F2CE7">
            <w:t xml:space="preserve">Video provides a powerful way to help you prove your point. When you click Online Video, you can paste in the embed code for the video you want to add. You can also type a keyword to search online for the video that best fits your document. </w:t>
          </w:r>
        </w:p>
        <w:p w:rsidR="002C5F7B" w:rsidRPr="004F2CE7" w:rsidRDefault="002C5F7B" w:rsidP="002C5F7B">
          <w:r w:rsidRPr="004F2CE7">
            <w:t>Themes and styles also help keep your document coordinated. When you click Design and choose a new Theme, the pictures, charts, and SmartArt graphics change to match your new theme. When you apply styles, your headings change to match the new theme.</w:t>
          </w:r>
        </w:p>
        <w:p w:rsidR="002C5F7B" w:rsidRDefault="002C5F7B">
          <w:pPr>
            <w:pStyle w:val="8CD19A5D10B44DA2BD26B74D77DA01C0"/>
          </w:pPr>
          <w:r w:rsidRPr="004F2CE7">
            <w:t>When you work on a table, click where you want to add a row or a column, and then click the plus sign. Reading is easier, too, in the new Reading view. You can collapse parts of the document and focus on the text you want.</w:t>
          </w:r>
        </w:p>
      </w:docPartBody>
    </w:docPart>
    <w:docPart>
      <w:docPartPr>
        <w:name w:val="A2E49C8A06274EE8A073E1A62F798C97"/>
        <w:category>
          <w:name w:val="General"/>
          <w:gallery w:val="placeholder"/>
        </w:category>
        <w:types>
          <w:type w:val="bbPlcHdr"/>
        </w:types>
        <w:behaviors>
          <w:behavior w:val="content"/>
        </w:behaviors>
        <w:guid w:val="{CD4C17F9-E521-4F03-9C67-03B3CD7D6E7A}"/>
      </w:docPartPr>
      <w:docPartBody>
        <w:p w:rsidR="002C5F7B" w:rsidRPr="004F2CE7" w:rsidRDefault="002C5F7B" w:rsidP="002C5F7B">
          <w:r w:rsidRPr="004F2CE7">
            <w:t xml:space="preserve">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w:t>
          </w:r>
        </w:p>
        <w:p w:rsidR="002C5F7B" w:rsidRPr="004F2CE7" w:rsidRDefault="002C5F7B" w:rsidP="002C5F7B">
          <w:r w:rsidRPr="004F2CE7">
            <w:t xml:space="preserve">Themes and styles also help keep your document coordinated. When you click Design and choose a new Theme, the pictures, charts, and SmartArt graphics change to match your new theme. When you work on a table, click where you want to add a row or a column, and then click the plus sign. </w:t>
          </w:r>
        </w:p>
        <w:p w:rsidR="002C5F7B" w:rsidRDefault="002C5F7B">
          <w:pPr>
            <w:pStyle w:val="A2E49C8A06274EE8A073E1A62F798C97"/>
          </w:pPr>
          <w:r w:rsidRPr="004F2CE7">
            <w:t>When you apply styles, your headings change to match the new theme. Video provides a powerful way to help you prove your point. When you click Online Video, you can paste in the embed code for the video you want to add. Video provides a powerful way to help you prove your point.</w:t>
          </w:r>
        </w:p>
      </w:docPartBody>
    </w:docPart>
    <w:docPart>
      <w:docPartPr>
        <w:name w:val="2403EE436FDF4F839EB0A9511DB42B19"/>
        <w:category>
          <w:name w:val="General"/>
          <w:gallery w:val="placeholder"/>
        </w:category>
        <w:types>
          <w:type w:val="bbPlcHdr"/>
        </w:types>
        <w:behaviors>
          <w:behavior w:val="content"/>
        </w:behaviors>
        <w:guid w:val="{4E280901-C4E1-491F-9A40-B07925F1F300}"/>
      </w:docPartPr>
      <w:docPartBody>
        <w:p w:rsidR="002C5F7B" w:rsidRPr="004F2CE7" w:rsidRDefault="002C5F7B" w:rsidP="002C5F7B">
          <w:r w:rsidRPr="004F2CE7">
            <w:t xml:space="preserve">When you apply styles, your headings change to match the new theme. Video provides a powerful way to help you prove your point. When you click Online Video, you can paste in the embed code for the video you want to add. You can also type a keyword to search online for the video that best fits your document. When you work on a table, click where you want to add a row or a column, and then click the plus sign. </w:t>
          </w:r>
        </w:p>
        <w:p w:rsidR="002C5F7B" w:rsidRPr="004F2CE7" w:rsidRDefault="002C5F7B" w:rsidP="002C5F7B">
          <w:r w:rsidRPr="004F2CE7">
            <w:t xml:space="preserve">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w:t>
          </w:r>
        </w:p>
        <w:p w:rsidR="002C5F7B" w:rsidRDefault="002C5F7B">
          <w:pPr>
            <w:pStyle w:val="2403EE436FDF4F839EB0A9511DB42B19"/>
          </w:pPr>
          <w:r w:rsidRPr="004F2CE7">
            <w:t>Themes and styles also help keep your document coordinated. When you click Design and choose a new Theme, the pictures, charts, and SmartArt graphics change to match your new theme.</w:t>
          </w:r>
        </w:p>
      </w:docPartBody>
    </w:docPart>
    <w:docPart>
      <w:docPartPr>
        <w:name w:val="C28725DFFCDF4DC2A4659823FAAE980F"/>
        <w:category>
          <w:name w:val="General"/>
          <w:gallery w:val="placeholder"/>
        </w:category>
        <w:types>
          <w:type w:val="bbPlcHdr"/>
        </w:types>
        <w:behaviors>
          <w:behavior w:val="content"/>
        </w:behaviors>
        <w:guid w:val="{CCFDFC6D-4117-45E0-905B-ECE0AC6D6062}"/>
      </w:docPartPr>
      <w:docPartBody>
        <w:p w:rsidR="002C5F7B" w:rsidRDefault="002C5F7B">
          <w:pPr>
            <w:pStyle w:val="C28725DFFCDF4DC2A4659823FAAE980F"/>
          </w:pPr>
          <w:r w:rsidRPr="004F2CE7">
            <w:t>The latest news</w:t>
          </w:r>
        </w:p>
      </w:docPartBody>
    </w:docPart>
    <w:docPart>
      <w:docPartPr>
        <w:name w:val="93B4E975A2D94ABDBF243C015B14424F"/>
        <w:category>
          <w:name w:val="General"/>
          <w:gallery w:val="placeholder"/>
        </w:category>
        <w:types>
          <w:type w:val="bbPlcHdr"/>
        </w:types>
        <w:behaviors>
          <w:behavior w:val="content"/>
        </w:behaviors>
        <w:guid w:val="{BE5C9AC8-8979-403E-979B-1ABDADF96CF6}"/>
      </w:docPartPr>
      <w:docPartBody>
        <w:p w:rsidR="002C5F7B" w:rsidRDefault="002C5F7B">
          <w:pPr>
            <w:pStyle w:val="93B4E975A2D94ABDBF243C015B14424F"/>
          </w:pPr>
          <w:r w:rsidRPr="004F2CE7">
            <w:t>Video provides a powerful way to help you prove your point. When you click Online Video, you can paste in the embed code for the video you want to add. You can also type a keyword to search online for the video that best fits your document. Themes and styles also help keep your document coordinated. When you click Design and choose a new Theme, the pictures, charts, and SmartArt graphics change to match your new theme. When you apply styles, your headings change to match the new theme.</w:t>
          </w:r>
        </w:p>
      </w:docPartBody>
    </w:docPart>
    <w:docPart>
      <w:docPartPr>
        <w:name w:val="2757B7778E7F4EDD992ED2D3B688ED0D"/>
        <w:category>
          <w:name w:val="General"/>
          <w:gallery w:val="placeholder"/>
        </w:category>
        <w:types>
          <w:type w:val="bbPlcHdr"/>
        </w:types>
        <w:behaviors>
          <w:behavior w:val="content"/>
        </w:behaviors>
        <w:guid w:val="{463CC5C6-BCDF-4A8F-BDD3-F004ACFA5527}"/>
      </w:docPartPr>
      <w:docPartBody>
        <w:p w:rsidR="002C5F7B" w:rsidRPr="004F2CE7" w:rsidRDefault="002C5F7B" w:rsidP="002C5F7B">
          <w:pPr>
            <w:pStyle w:val="WhiteBodyCopy"/>
          </w:pPr>
          <w:r w:rsidRPr="004F2CE7">
            <w:t>Reading is easier, too, in the new Reading view. You can collapse parts of the document and focus on the text you want.</w:t>
          </w:r>
        </w:p>
        <w:p w:rsidR="002C5F7B" w:rsidRPr="004F2CE7" w:rsidRDefault="002C5F7B" w:rsidP="002C5F7B">
          <w:pPr>
            <w:pStyle w:val="WhiteBodyCopy"/>
          </w:pPr>
          <w:r w:rsidRPr="004F2CE7">
            <w:t>If you need to stop reading before you reach the end, Word remembers where you left off - even on another device. Save time in Word with new buttons that show up where you need them. Video provides a powerful way to help you prove your point.</w:t>
          </w:r>
        </w:p>
        <w:p w:rsidR="002C5F7B" w:rsidRDefault="002C5F7B">
          <w:pPr>
            <w:pStyle w:val="2757B7778E7F4EDD992ED2D3B688ED0D"/>
          </w:pPr>
          <w:r w:rsidRPr="004F2CE7">
            <w:t>When you work on a table, click where you want to add a row or a column, and then click the plus sign.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docPartBody>
    </w:docPart>
    <w:docPart>
      <w:docPartPr>
        <w:name w:val="CA85A2DB056A4C93AF9AF34B84B5D6B1"/>
        <w:category>
          <w:name w:val="General"/>
          <w:gallery w:val="placeholder"/>
        </w:category>
        <w:types>
          <w:type w:val="bbPlcHdr"/>
        </w:types>
        <w:behaviors>
          <w:behavior w:val="content"/>
        </w:behaviors>
        <w:guid w:val="{78C48820-250D-4E78-8105-84E7138610AB}"/>
      </w:docPartPr>
      <w:docPartBody>
        <w:p w:rsidR="002C5F7B" w:rsidRDefault="002C5F7B">
          <w:pPr>
            <w:pStyle w:val="CA85A2DB056A4C93AF9AF34B84B5D6B1"/>
          </w:pPr>
          <w:r w:rsidRPr="004F2CE7">
            <w:rPr>
              <w:rStyle w:val="Whitetext"/>
            </w:rPr>
            <w:t>Picture Caption: To make your document look professionally produced, Word provides header, footer, cover page, and text box designs that complement each other.</w:t>
          </w:r>
        </w:p>
      </w:docPartBody>
    </w:docPart>
    <w:docPart>
      <w:docPartPr>
        <w:name w:val="23E74EE9A9F74A439074F609EAA4FF53"/>
        <w:category>
          <w:name w:val="General"/>
          <w:gallery w:val="placeholder"/>
        </w:category>
        <w:types>
          <w:type w:val="bbPlcHdr"/>
        </w:types>
        <w:behaviors>
          <w:behavior w:val="content"/>
        </w:behaviors>
        <w:guid w:val="{F8770989-E925-413C-A1F5-3F67A9CD5A41}"/>
      </w:docPartPr>
      <w:docPartBody>
        <w:p w:rsidR="002C5F7B" w:rsidRDefault="002C5F7B">
          <w:pPr>
            <w:pStyle w:val="23E74EE9A9F74A439074F609EAA4FF53"/>
          </w:pPr>
          <w:r w:rsidRPr="00554FC5">
            <w:t>Tuesday, September 23, 20XX</w:t>
          </w:r>
        </w:p>
      </w:docPartBody>
    </w:docPart>
    <w:docPart>
      <w:docPartPr>
        <w:name w:val="EBB98C0B63604A3EAC5D31D3229B4C2A"/>
        <w:category>
          <w:name w:val="General"/>
          <w:gallery w:val="placeholder"/>
        </w:category>
        <w:types>
          <w:type w:val="bbPlcHdr"/>
        </w:types>
        <w:behaviors>
          <w:behavior w:val="content"/>
        </w:behaviors>
        <w:guid w:val="{48B67E21-A675-497D-AF18-3374B8FD3883}"/>
      </w:docPartPr>
      <w:docPartBody>
        <w:p w:rsidR="002C5F7B" w:rsidRDefault="002C5F7B">
          <w:pPr>
            <w:pStyle w:val="EBB98C0B63604A3EAC5D31D3229B4C2A"/>
          </w:pPr>
          <w:r w:rsidRPr="00554FC5">
            <w:t>THE NEWS TODAY</w:t>
          </w:r>
        </w:p>
      </w:docPartBody>
    </w:docPart>
    <w:docPart>
      <w:docPartPr>
        <w:name w:val="D0938D701BD44F23BB1F773DE4E62001"/>
        <w:category>
          <w:name w:val="General"/>
          <w:gallery w:val="placeholder"/>
        </w:category>
        <w:types>
          <w:type w:val="bbPlcHdr"/>
        </w:types>
        <w:behaviors>
          <w:behavior w:val="content"/>
        </w:behaviors>
        <w:guid w:val="{68F51C8D-0DE6-4750-AD7A-7B9250F89D14}"/>
      </w:docPartPr>
      <w:docPartBody>
        <w:p w:rsidR="002C5F7B" w:rsidRDefault="002C5F7B">
          <w:pPr>
            <w:pStyle w:val="D0938D701BD44F23BB1F773DE4E62001"/>
          </w:pPr>
          <w:r w:rsidRPr="00554FC5">
            <w:t>Issue #10</w:t>
          </w:r>
        </w:p>
      </w:docPartBody>
    </w:docPart>
    <w:docPart>
      <w:docPartPr>
        <w:name w:val="C5EAACD62BD44CD1884041798ED03971"/>
        <w:category>
          <w:name w:val="General"/>
          <w:gallery w:val="placeholder"/>
        </w:category>
        <w:types>
          <w:type w:val="bbPlcHdr"/>
        </w:types>
        <w:behaviors>
          <w:behavior w:val="content"/>
        </w:behaviors>
        <w:guid w:val="{B275C0FA-7A13-4A6F-A106-06B5A2C7BD11}"/>
      </w:docPartPr>
      <w:docPartBody>
        <w:p w:rsidR="002C5F7B" w:rsidRDefault="002C5F7B">
          <w:pPr>
            <w:pStyle w:val="C5EAACD62BD44CD1884041798ED03971"/>
          </w:pPr>
          <w:r w:rsidRPr="00536918">
            <w:t>Picture Caption: To make your document look professionally produced, Word provides header, footer, cover page, and text box designs that complement each other.</w:t>
          </w:r>
        </w:p>
      </w:docPartBody>
    </w:docPart>
    <w:docPart>
      <w:docPartPr>
        <w:name w:val="13CF185762AB44D3A648BB5F6ED15F95"/>
        <w:category>
          <w:name w:val="General"/>
          <w:gallery w:val="placeholder"/>
        </w:category>
        <w:types>
          <w:type w:val="bbPlcHdr"/>
        </w:types>
        <w:behaviors>
          <w:behavior w:val="content"/>
        </w:behaviors>
        <w:guid w:val="{03E6AA14-17B9-46BC-825C-4563C17ED1AE}"/>
      </w:docPartPr>
      <w:docPartBody>
        <w:p w:rsidR="002C5F7B" w:rsidRDefault="002C5F7B">
          <w:pPr>
            <w:pStyle w:val="13CF185762AB44D3A648BB5F6ED15F95"/>
          </w:pPr>
          <w:r w:rsidRPr="00BA6AD0">
            <w:t>Mirjam Nilsson</w:t>
          </w:r>
        </w:p>
      </w:docPartBody>
    </w:docPart>
    <w:docPart>
      <w:docPartPr>
        <w:name w:val="230E3A8553C3444AA867152D41D75133"/>
        <w:category>
          <w:name w:val="General"/>
          <w:gallery w:val="placeholder"/>
        </w:category>
        <w:types>
          <w:type w:val="bbPlcHdr"/>
        </w:types>
        <w:behaviors>
          <w:behavior w:val="content"/>
        </w:behaviors>
        <w:guid w:val="{BC277392-1536-40C0-A21E-0593B2454161}"/>
      </w:docPartPr>
      <w:docPartBody>
        <w:p w:rsidR="002C5F7B" w:rsidRPr="00536918" w:rsidRDefault="002C5F7B" w:rsidP="002C5F7B">
          <w:r w:rsidRPr="00536918">
            <w:t xml:space="preserve">Themes and styles also help keep your document coordinated. When you click Design and choose a new Theme, the pictures, charts, and SmartArt graphics change to match your new theme. </w:t>
          </w:r>
        </w:p>
        <w:p w:rsidR="002C5F7B" w:rsidRPr="00536918" w:rsidRDefault="002C5F7B" w:rsidP="002C5F7B">
          <w:r w:rsidRPr="00536918">
            <w:t>When you work on a table, click where you want to add a row or a column, and then click the plus sign. Save time in Word with new buttons that show up where you need them. To change the way a picture fits in your document, click it and a button for layout options appears next to it.</w:t>
          </w:r>
          <w:r>
            <w:t xml:space="preserve"> </w:t>
          </w:r>
          <w:r w:rsidRPr="00536918">
            <w:t>When you work on a table, click where you want to add a row or a column, and then click the plus sign.</w:t>
          </w:r>
        </w:p>
        <w:p w:rsidR="002C5F7B" w:rsidRDefault="002C5F7B">
          <w:pPr>
            <w:pStyle w:val="230E3A8553C3444AA867152D41D75133"/>
          </w:pPr>
          <w:r w:rsidRPr="00536918">
            <w:t>If you need to stop reading before you reach the end, Word remembers where you left off - even on another device. Save time in Word with new buttons that show up where you need them.</w:t>
          </w:r>
        </w:p>
      </w:docPartBody>
    </w:docPart>
    <w:docPart>
      <w:docPartPr>
        <w:name w:val="597004E290794E2B85B1232E992BB30A"/>
        <w:category>
          <w:name w:val="General"/>
          <w:gallery w:val="placeholder"/>
        </w:category>
        <w:types>
          <w:type w:val="bbPlcHdr"/>
        </w:types>
        <w:behaviors>
          <w:behavior w:val="content"/>
        </w:behaviors>
        <w:guid w:val="{285049F9-95C9-414B-8CF7-4F20A9707343}"/>
      </w:docPartPr>
      <w:docPartBody>
        <w:p w:rsidR="002C5F7B" w:rsidRPr="00536918" w:rsidRDefault="002C5F7B" w:rsidP="002C5F7B">
          <w:r w:rsidRPr="00536918">
            <w:t xml:space="preserve">You can collapse parts of the document and focus on the text you want. If you need to stop reading before you reach the end, Word remembers where you left off - even on another device. Save time in Word with new buttons that show up where you need them. When you work on a table, click where you want to add a row or a column, and then click the plus sign. </w:t>
          </w:r>
        </w:p>
        <w:p w:rsidR="002C5F7B" w:rsidRDefault="002C5F7B">
          <w:pPr>
            <w:pStyle w:val="597004E290794E2B85B1232E992BB30A"/>
          </w:pPr>
          <w:r w:rsidRPr="00536918">
            <w:t>Save time in Word with new buttons that show up where you need them.</w:t>
          </w:r>
          <w:r>
            <w:t xml:space="preserve"> </w:t>
          </w:r>
          <w:r w:rsidRPr="00536918">
            <w:t>To change the way a picture fits in your document, click it and a button for layout options appears next to it.</w:t>
          </w:r>
        </w:p>
      </w:docPartBody>
    </w:docPart>
    <w:docPart>
      <w:docPartPr>
        <w:name w:val="A17FF8EF5CFD4E5390E73ACE5513052C"/>
        <w:category>
          <w:name w:val="General"/>
          <w:gallery w:val="placeholder"/>
        </w:category>
        <w:types>
          <w:type w:val="bbPlcHdr"/>
        </w:types>
        <w:behaviors>
          <w:behavior w:val="content"/>
        </w:behaviors>
        <w:guid w:val="{C7C03F48-4059-4CA2-829C-97AC44C7CE10}"/>
      </w:docPartPr>
      <w:docPartBody>
        <w:p w:rsidR="002C5F7B" w:rsidRDefault="002C5F7B">
          <w:pPr>
            <w:pStyle w:val="A17FF8EF5CFD4E5390E73ACE5513052C"/>
          </w:pPr>
          <w:r w:rsidRPr="008D5F52">
            <w:t>WHEN YOU WORK ON A TABLE, CLICK WHERE YOU WANT TO ADD A ROW OR A COLUMN, AND THEN CLICK THE PLUS SIGN.</w:t>
          </w:r>
        </w:p>
      </w:docPartBody>
    </w:docPart>
    <w:docPart>
      <w:docPartPr>
        <w:name w:val="A7259867236D40D683B906825CC1AA1C"/>
        <w:category>
          <w:name w:val="General"/>
          <w:gallery w:val="placeholder"/>
        </w:category>
        <w:types>
          <w:type w:val="bbPlcHdr"/>
        </w:types>
        <w:behaviors>
          <w:behavior w:val="content"/>
        </w:behaviors>
        <w:guid w:val="{0B9AB161-7221-4950-AF2F-E87186D5F73D}"/>
      </w:docPartPr>
      <w:docPartBody>
        <w:p w:rsidR="002C5F7B" w:rsidRPr="00536918" w:rsidRDefault="002C5F7B" w:rsidP="002C5F7B">
          <w:r w:rsidRPr="00536918">
            <w:t>Save time in Word with new buttons that show up where you need them.</w:t>
          </w:r>
          <w:r>
            <w:t xml:space="preserve"> </w:t>
          </w:r>
          <w:r w:rsidRPr="00536918">
            <w:t>To change the way a picture fits in your document, click it and a button for layout options appears next to it.</w:t>
          </w:r>
        </w:p>
        <w:p w:rsidR="002C5F7B" w:rsidRDefault="002C5F7B">
          <w:pPr>
            <w:pStyle w:val="A7259867236D40D683B906825CC1AA1C"/>
          </w:pPr>
          <w:r w:rsidRPr="00536918">
            <w:t>You can collapse parts of the document and focus on the text you want. If you need to stop reading before you reach the end, Word remembers where you left off - even on another device. Save time in Word with new buttons that show up where you need them. When you work on a table, click where you want to add a row or a column, and then click the plus sign.</w:t>
          </w:r>
        </w:p>
      </w:docPartBody>
    </w:docPart>
    <w:docPart>
      <w:docPartPr>
        <w:name w:val="B7DAF2798B824F51A019D28ACD22D4FA"/>
        <w:category>
          <w:name w:val="General"/>
          <w:gallery w:val="placeholder"/>
        </w:category>
        <w:types>
          <w:type w:val="bbPlcHdr"/>
        </w:types>
        <w:behaviors>
          <w:behavior w:val="content"/>
        </w:behaviors>
        <w:guid w:val="{4D9CE4DB-6AED-4726-9C7C-CD2AD5D1DD74}"/>
      </w:docPartPr>
      <w:docPartBody>
        <w:p w:rsidR="002C5F7B" w:rsidRPr="00536918" w:rsidRDefault="002C5F7B" w:rsidP="002C5F7B">
          <w:r w:rsidRPr="00536918">
            <w:t xml:space="preserve">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w:t>
          </w:r>
        </w:p>
        <w:p w:rsidR="002C5F7B" w:rsidRDefault="002C5F7B">
          <w:pPr>
            <w:pStyle w:val="B7DAF2798B824F51A019D28ACD22D4FA"/>
          </w:pPr>
          <w:r w:rsidRPr="00536918">
            <w:t>Save time in Word with new buttons that show up where you need them. Themes and styles also help keep your document coordinated. When you click Design and choose a new Theme, the pictures, charts, and SmartArt graphics change to match your new theme.</w:t>
          </w:r>
        </w:p>
      </w:docPartBody>
    </w:docPart>
    <w:docPart>
      <w:docPartPr>
        <w:name w:val="24144E20CFFD4E3DA1D7546574E65055"/>
        <w:category>
          <w:name w:val="General"/>
          <w:gallery w:val="placeholder"/>
        </w:category>
        <w:types>
          <w:type w:val="bbPlcHdr"/>
        </w:types>
        <w:behaviors>
          <w:behavior w:val="content"/>
        </w:behaviors>
        <w:guid w:val="{7A358969-0105-41F1-B4FA-50442E7320CE}"/>
      </w:docPartPr>
      <w:docPartBody>
        <w:p w:rsidR="00000000" w:rsidRDefault="00BB7CCE" w:rsidP="00BB7CCE">
          <w:pPr>
            <w:pStyle w:val="24144E20CFFD4E3DA1D7546574E65055"/>
          </w:pPr>
          <w:r w:rsidRPr="00536918">
            <w:t>Picture Caption: To make your document look professionally produced, Word provides header, footer, cover page, and text box designs that complement each other.</w:t>
          </w:r>
        </w:p>
      </w:docPartBody>
    </w:docPart>
    <w:docPart>
      <w:docPartPr>
        <w:name w:val="037065B0636446D5986874A06A40F9FE"/>
        <w:category>
          <w:name w:val="General"/>
          <w:gallery w:val="placeholder"/>
        </w:category>
        <w:types>
          <w:type w:val="bbPlcHdr"/>
        </w:types>
        <w:behaviors>
          <w:behavior w:val="content"/>
        </w:behaviors>
        <w:guid w:val="{4E0285D3-4896-416D-AF15-A0426031B67D}"/>
      </w:docPartPr>
      <w:docPartBody>
        <w:p w:rsidR="00000000" w:rsidRDefault="00BB7CCE" w:rsidP="00BB7CCE">
          <w:pPr>
            <w:pStyle w:val="037065B0636446D5986874A06A40F9FE"/>
          </w:pPr>
          <w:r w:rsidRPr="00536918">
            <w:t>Save time in Word with new buttons that show up where you need them. To change the way a picture fits in your document, click it and a button for layout options appears next to it. Reading is easier, too, in the new Reading view.</w:t>
          </w:r>
        </w:p>
      </w:docPartBody>
    </w:docPart>
    <w:docPart>
      <w:docPartPr>
        <w:name w:val="13FAF58905674BD9BA07FE1B21C4F5E4"/>
        <w:category>
          <w:name w:val="General"/>
          <w:gallery w:val="placeholder"/>
        </w:category>
        <w:types>
          <w:type w:val="bbPlcHdr"/>
        </w:types>
        <w:behaviors>
          <w:behavior w:val="content"/>
        </w:behaviors>
        <w:guid w:val="{75D96073-FB19-435F-A701-450E56EFAC5F}"/>
      </w:docPartPr>
      <w:docPartBody>
        <w:p w:rsidR="00000000" w:rsidRDefault="00BB7CCE" w:rsidP="00BB7CCE">
          <w:pPr>
            <w:pStyle w:val="13FAF58905674BD9BA07FE1B21C4F5E4"/>
          </w:pPr>
          <w:r w:rsidRPr="00BA6AD0">
            <w:t>Mirjam Nilsson</w:t>
          </w:r>
        </w:p>
      </w:docPartBody>
    </w:docPart>
    <w:docPart>
      <w:docPartPr>
        <w:name w:val="2D1BFC4F464B431793FA9C49AA662EA8"/>
        <w:category>
          <w:name w:val="General"/>
          <w:gallery w:val="placeholder"/>
        </w:category>
        <w:types>
          <w:type w:val="bbPlcHdr"/>
        </w:types>
        <w:behaviors>
          <w:behavior w:val="content"/>
        </w:behaviors>
        <w:guid w:val="{B3169C6D-5ED3-4E5C-91A6-92674714F95F}"/>
      </w:docPartPr>
      <w:docPartBody>
        <w:p w:rsidR="00BB7CCE" w:rsidRPr="00D3768E" w:rsidRDefault="00BB7CCE" w:rsidP="002C5F7B">
          <w:r w:rsidRPr="00D3768E">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BB7CCE" w:rsidRPr="00D3768E" w:rsidRDefault="00BB7CCE" w:rsidP="002C5F7B">
          <w:r w:rsidRPr="00D3768E">
            <w:t xml:space="preserve">Save time in Word with new buttons that show up where you need them.Video provides a powerful way to help you prove your point. </w:t>
          </w:r>
        </w:p>
        <w:p w:rsidR="00BB7CCE" w:rsidRPr="00D3768E" w:rsidRDefault="00BB7CCE" w:rsidP="002C5F7B">
          <w:r w:rsidRPr="00D3768E">
            <w:t xml:space="preserve">When you click Online Video, you can paste in the embed code for the video you want to add. You can also type a keyword to search online for the video that best fits your document. </w:t>
          </w:r>
        </w:p>
        <w:p w:rsidR="00BB7CCE" w:rsidRPr="00D3768E" w:rsidRDefault="00BB7CCE" w:rsidP="002C5F7B">
          <w:r w:rsidRPr="00D3768E">
            <w:t xml:space="preserve">Themes and styles also help keep your document coordinated. When you click Design and choose a new Theme, the pictures, charts, and SmartArt graphics change to match your new theme. When you apply styles, your headings change to match the new theme. </w:t>
          </w:r>
        </w:p>
        <w:p w:rsidR="00000000" w:rsidRDefault="00BB7CCE" w:rsidP="00BB7CCE">
          <w:pPr>
            <w:pStyle w:val="2D1BFC4F464B431793FA9C49AA662EA8"/>
          </w:pPr>
          <w:r w:rsidRPr="00D3768E">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ource Sans Pro Black">
    <w:charset w:val="00"/>
    <w:family w:val="swiss"/>
    <w:pitch w:val="variable"/>
    <w:sig w:usb0="600002F7" w:usb1="02000001"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kerville Old Face">
    <w:charset w:val="00"/>
    <w:family w:val="roman"/>
    <w:pitch w:val="variable"/>
    <w:sig w:usb0="00000003" w:usb1="00000000" w:usb2="00000000" w:usb3="00000000" w:csb0="00000001" w:csb1="00000000"/>
  </w:font>
  <w:font w:name="Source Sans Pro">
    <w:altName w:val="Source Sans Pro"/>
    <w:charset w:val="00"/>
    <w:family w:val="swiss"/>
    <w:pitch w:val="variable"/>
    <w:sig w:usb0="600002F7" w:usb1="02000001" w:usb2="00000000" w:usb3="00000000" w:csb0="0000019F" w:csb1="00000000"/>
  </w:font>
  <w:font w:name="Georgia Pro Black">
    <w:charset w:val="00"/>
    <w:family w:val="roman"/>
    <w:pitch w:val="variable"/>
    <w:sig w:usb0="800002AF" w:usb1="00000003"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F7B"/>
    <w:rsid w:val="00225A2C"/>
    <w:rsid w:val="002C5F7B"/>
    <w:rsid w:val="00636D29"/>
    <w:rsid w:val="007579DA"/>
    <w:rsid w:val="00895F59"/>
    <w:rsid w:val="00BB7CCE"/>
    <w:rsid w:val="00D50506"/>
    <w:rsid w:val="00E861F9"/>
    <w:rsid w:val="00EF40C7"/>
    <w:rsid w:val="00F62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C462BBF83C4DE39168B3507A018990">
    <w:name w:val="35C462BBF83C4DE39168B3507A018990"/>
  </w:style>
  <w:style w:type="paragraph" w:customStyle="1" w:styleId="6A1F378004A64CBFB7DB6259149DB5B9">
    <w:name w:val="6A1F378004A64CBFB7DB6259149DB5B9"/>
  </w:style>
  <w:style w:type="paragraph" w:customStyle="1" w:styleId="DE215BA9FD5948079F7E1FD56467BD89">
    <w:name w:val="DE215BA9FD5948079F7E1FD56467BD89"/>
  </w:style>
  <w:style w:type="paragraph" w:customStyle="1" w:styleId="88807049B80344C6B2214B6C30757C18">
    <w:name w:val="88807049B80344C6B2214B6C30757C18"/>
  </w:style>
  <w:style w:type="paragraph" w:customStyle="1" w:styleId="D084C9E0F1C84FA68D402B7F717B7F28">
    <w:name w:val="D084C9E0F1C84FA68D402B7F717B7F28"/>
  </w:style>
  <w:style w:type="paragraph" w:customStyle="1" w:styleId="35C9576695F841959537CD8FE806FB3A">
    <w:name w:val="35C9576695F841959537CD8FE806FB3A"/>
  </w:style>
  <w:style w:type="character" w:styleId="PlaceholderText">
    <w:name w:val="Placeholder Text"/>
    <w:basedOn w:val="DefaultParagraphFont"/>
    <w:uiPriority w:val="99"/>
    <w:semiHidden/>
    <w:rsid w:val="00BB7CCE"/>
    <w:rPr>
      <w:color w:val="808080"/>
    </w:rPr>
  </w:style>
  <w:style w:type="paragraph" w:customStyle="1" w:styleId="47FB20332FB74118885B65F165D94D6C">
    <w:name w:val="47FB20332FB74118885B65F165D94D6C"/>
  </w:style>
  <w:style w:type="paragraph" w:customStyle="1" w:styleId="6C1663AD62034FF1A9920621C8B93E94">
    <w:name w:val="6C1663AD62034FF1A9920621C8B93E94"/>
  </w:style>
  <w:style w:type="paragraph" w:customStyle="1" w:styleId="8F8DC1ECE6844CD6A16FD172AED7C901">
    <w:name w:val="8F8DC1ECE6844CD6A16FD172AED7C901"/>
  </w:style>
  <w:style w:type="paragraph" w:customStyle="1" w:styleId="9DFD3140684A48CE826DB3D1ED613EEF">
    <w:name w:val="9DFD3140684A48CE826DB3D1ED613EEF"/>
  </w:style>
  <w:style w:type="paragraph" w:customStyle="1" w:styleId="93D402CC84034D9BB0A346B1B2C65E4A">
    <w:name w:val="93D402CC84034D9BB0A346B1B2C65E4A"/>
  </w:style>
  <w:style w:type="paragraph" w:customStyle="1" w:styleId="0529878F3E7F447E846A835B56AAAD24">
    <w:name w:val="0529878F3E7F447E846A835B56AAAD24"/>
  </w:style>
  <w:style w:type="paragraph" w:customStyle="1" w:styleId="58C89B29BD774FF8B205B3FE77606F5E">
    <w:name w:val="58C89B29BD774FF8B205B3FE77606F5E"/>
  </w:style>
  <w:style w:type="paragraph" w:customStyle="1" w:styleId="616F83F766E045D7BE08BE8352DA3B49">
    <w:name w:val="616F83F766E045D7BE08BE8352DA3B49"/>
  </w:style>
  <w:style w:type="paragraph" w:customStyle="1" w:styleId="20D6D5FBF6C640C2AD04F8F792400FB9">
    <w:name w:val="20D6D5FBF6C640C2AD04F8F792400FB9"/>
  </w:style>
  <w:style w:type="paragraph" w:customStyle="1" w:styleId="66032609702E4D16A5EEEECB2D905DEC">
    <w:name w:val="66032609702E4D16A5EEEECB2D905DEC"/>
  </w:style>
  <w:style w:type="paragraph" w:customStyle="1" w:styleId="78D16FB481184AD9951B77A8B918B6E2">
    <w:name w:val="78D16FB481184AD9951B77A8B918B6E2"/>
  </w:style>
  <w:style w:type="paragraph" w:customStyle="1" w:styleId="37194077003C4E1196229CB1F781737A">
    <w:name w:val="37194077003C4E1196229CB1F781737A"/>
  </w:style>
  <w:style w:type="paragraph" w:customStyle="1" w:styleId="F4C17DE27CA049D38DE96AEFA6BFBF24">
    <w:name w:val="F4C17DE27CA049D38DE96AEFA6BFBF24"/>
  </w:style>
  <w:style w:type="paragraph" w:customStyle="1" w:styleId="11CB161B4FDB4E07897514AA62AFCE19">
    <w:name w:val="11CB161B4FDB4E07897514AA62AFCE19"/>
  </w:style>
  <w:style w:type="paragraph" w:customStyle="1" w:styleId="924F142D3BE7454C807B27833E0EA994">
    <w:name w:val="924F142D3BE7454C807B27833E0EA994"/>
  </w:style>
  <w:style w:type="paragraph" w:customStyle="1" w:styleId="5B89C8C56BD24D7D85ED6A16AB64CB71">
    <w:name w:val="5B89C8C56BD24D7D85ED6A16AB64CB71"/>
  </w:style>
  <w:style w:type="paragraph" w:customStyle="1" w:styleId="98200F038B2547EC8E7D9CC5F06986F6">
    <w:name w:val="98200F038B2547EC8E7D9CC5F06986F6"/>
  </w:style>
  <w:style w:type="paragraph" w:customStyle="1" w:styleId="092503D5F31240489D106FC4D5749258">
    <w:name w:val="092503D5F31240489D106FC4D5749258"/>
  </w:style>
  <w:style w:type="paragraph" w:customStyle="1" w:styleId="DC49DF48B2CF4D0BA5ED78AA9C5EBDFA">
    <w:name w:val="DC49DF48B2CF4D0BA5ED78AA9C5EBDFA"/>
  </w:style>
  <w:style w:type="paragraph" w:customStyle="1" w:styleId="E275F29384F64D918D45A150D3642245">
    <w:name w:val="E275F29384F64D918D45A150D3642245"/>
  </w:style>
  <w:style w:type="paragraph" w:customStyle="1" w:styleId="1EFB6416E663469585B398D32A4E2122">
    <w:name w:val="1EFB6416E663469585B398D32A4E2122"/>
  </w:style>
  <w:style w:type="paragraph" w:customStyle="1" w:styleId="09FEE5084D4E4804B9BB9CF222E22301">
    <w:name w:val="09FEE5084D4E4804B9BB9CF222E22301"/>
  </w:style>
  <w:style w:type="paragraph" w:customStyle="1" w:styleId="C695DACEE36A4DA2A7BC68E4DF3D5A1E">
    <w:name w:val="C695DACEE36A4DA2A7BC68E4DF3D5A1E"/>
  </w:style>
  <w:style w:type="paragraph" w:customStyle="1" w:styleId="WhiteBodyCopy">
    <w:name w:val="White Body Copy"/>
    <w:basedOn w:val="Normal"/>
    <w:qFormat/>
    <w:pPr>
      <w:spacing w:after="240" w:line="240" w:lineRule="auto"/>
    </w:pPr>
    <w:rPr>
      <w:rFonts w:ascii="Times New Roman" w:eastAsia="Times New Roman" w:hAnsi="Times New Roman" w:cs="Times New Roman"/>
      <w:color w:val="FFFFFF" w:themeColor="background1"/>
      <w:szCs w:val="24"/>
    </w:rPr>
  </w:style>
  <w:style w:type="paragraph" w:customStyle="1" w:styleId="5FA00BB43E794418B8BF5A9A16324828">
    <w:name w:val="5FA00BB43E794418B8BF5A9A16324828"/>
  </w:style>
  <w:style w:type="paragraph" w:customStyle="1" w:styleId="AAB080E4125F4C138CE6DFA16E90A781">
    <w:name w:val="AAB080E4125F4C138CE6DFA16E90A781"/>
  </w:style>
  <w:style w:type="paragraph" w:customStyle="1" w:styleId="FC0D6C7FE521496F8A908FADED345A16">
    <w:name w:val="FC0D6C7FE521496F8A908FADED345A16"/>
  </w:style>
  <w:style w:type="paragraph" w:customStyle="1" w:styleId="B96D9940D6E04D2AA6B404D5B48B28CE">
    <w:name w:val="B96D9940D6E04D2AA6B404D5B48B28CE"/>
  </w:style>
  <w:style w:type="paragraph" w:customStyle="1" w:styleId="846BD39EE0EC4B5DAB22982FCE77A669">
    <w:name w:val="846BD39EE0EC4B5DAB22982FCE77A669"/>
  </w:style>
  <w:style w:type="paragraph" w:customStyle="1" w:styleId="6404A6C861AA41BF9311F61E659BAAA9">
    <w:name w:val="6404A6C861AA41BF9311F61E659BAAA9"/>
  </w:style>
  <w:style w:type="paragraph" w:customStyle="1" w:styleId="5E5F0D2FDCC84BB199450017ED02EC92">
    <w:name w:val="5E5F0D2FDCC84BB199450017ED02EC92"/>
  </w:style>
  <w:style w:type="paragraph" w:customStyle="1" w:styleId="C1DEB3FD58E84EB386929795A7D34038">
    <w:name w:val="C1DEB3FD58E84EB386929795A7D34038"/>
  </w:style>
  <w:style w:type="paragraph" w:customStyle="1" w:styleId="8CD19A5D10B44DA2BD26B74D77DA01C0">
    <w:name w:val="8CD19A5D10B44DA2BD26B74D77DA01C0"/>
  </w:style>
  <w:style w:type="paragraph" w:customStyle="1" w:styleId="A2E49C8A06274EE8A073E1A62F798C97">
    <w:name w:val="A2E49C8A06274EE8A073E1A62F798C97"/>
  </w:style>
  <w:style w:type="paragraph" w:customStyle="1" w:styleId="2403EE436FDF4F839EB0A9511DB42B19">
    <w:name w:val="2403EE436FDF4F839EB0A9511DB42B19"/>
  </w:style>
  <w:style w:type="paragraph" w:customStyle="1" w:styleId="C28725DFFCDF4DC2A4659823FAAE980F">
    <w:name w:val="C28725DFFCDF4DC2A4659823FAAE980F"/>
  </w:style>
  <w:style w:type="paragraph" w:customStyle="1" w:styleId="B68A42127A6D4D9DB60B69CDCF135AA7">
    <w:name w:val="B68A42127A6D4D9DB60B69CDCF135AA7"/>
  </w:style>
  <w:style w:type="paragraph" w:customStyle="1" w:styleId="071B788114654111B7F16E055E47FE8E">
    <w:name w:val="071B788114654111B7F16E055E47FE8E"/>
  </w:style>
  <w:style w:type="paragraph" w:customStyle="1" w:styleId="93B4E975A2D94ABDBF243C015B14424F">
    <w:name w:val="93B4E975A2D94ABDBF243C015B14424F"/>
  </w:style>
  <w:style w:type="paragraph" w:customStyle="1" w:styleId="2757B7778E7F4EDD992ED2D3B688ED0D">
    <w:name w:val="2757B7778E7F4EDD992ED2D3B688ED0D"/>
  </w:style>
  <w:style w:type="paragraph" w:customStyle="1" w:styleId="618C7786528C4FA19706A75DD67E9317">
    <w:name w:val="618C7786528C4FA19706A75DD67E9317"/>
  </w:style>
  <w:style w:type="character" w:customStyle="1" w:styleId="Whitetext">
    <w:name w:val="White text"/>
    <w:uiPriority w:val="1"/>
    <w:qFormat/>
    <w:rsid w:val="00BB7CCE"/>
    <w:rPr>
      <w:color w:val="FFFFFF" w:themeColor="background1"/>
    </w:rPr>
  </w:style>
  <w:style w:type="paragraph" w:customStyle="1" w:styleId="CA85A2DB056A4C93AF9AF34B84B5D6B1">
    <w:name w:val="CA85A2DB056A4C93AF9AF34B84B5D6B1"/>
  </w:style>
  <w:style w:type="paragraph" w:customStyle="1" w:styleId="23E74EE9A9F74A439074F609EAA4FF53">
    <w:name w:val="23E74EE9A9F74A439074F609EAA4FF53"/>
  </w:style>
  <w:style w:type="paragraph" w:customStyle="1" w:styleId="EBB98C0B63604A3EAC5D31D3229B4C2A">
    <w:name w:val="EBB98C0B63604A3EAC5D31D3229B4C2A"/>
  </w:style>
  <w:style w:type="paragraph" w:customStyle="1" w:styleId="D0938D701BD44F23BB1F773DE4E62001">
    <w:name w:val="D0938D701BD44F23BB1F773DE4E62001"/>
  </w:style>
  <w:style w:type="paragraph" w:customStyle="1" w:styleId="C5EAACD62BD44CD1884041798ED03971">
    <w:name w:val="C5EAACD62BD44CD1884041798ED03971"/>
  </w:style>
  <w:style w:type="paragraph" w:customStyle="1" w:styleId="64764CE11B834991AE4270CFF892EDA5">
    <w:name w:val="64764CE11B834991AE4270CFF892EDA5"/>
  </w:style>
  <w:style w:type="paragraph" w:customStyle="1" w:styleId="CB2FB910054D401DB7535707261E547F">
    <w:name w:val="CB2FB910054D401DB7535707261E547F"/>
  </w:style>
  <w:style w:type="paragraph" w:customStyle="1" w:styleId="13CF185762AB44D3A648BB5F6ED15F95">
    <w:name w:val="13CF185762AB44D3A648BB5F6ED15F95"/>
  </w:style>
  <w:style w:type="paragraph" w:customStyle="1" w:styleId="A024CE547B44437B88EA67D0EE5B12AE">
    <w:name w:val="A024CE547B44437B88EA67D0EE5B12AE"/>
  </w:style>
  <w:style w:type="paragraph" w:customStyle="1" w:styleId="230E3A8553C3444AA867152D41D75133">
    <w:name w:val="230E3A8553C3444AA867152D41D75133"/>
  </w:style>
  <w:style w:type="paragraph" w:customStyle="1" w:styleId="597004E290794E2B85B1232E992BB30A">
    <w:name w:val="597004E290794E2B85B1232E992BB30A"/>
  </w:style>
  <w:style w:type="paragraph" w:customStyle="1" w:styleId="A17FF8EF5CFD4E5390E73ACE5513052C">
    <w:name w:val="A17FF8EF5CFD4E5390E73ACE5513052C"/>
  </w:style>
  <w:style w:type="paragraph" w:customStyle="1" w:styleId="A7259867236D40D683B906825CC1AA1C">
    <w:name w:val="A7259867236D40D683B906825CC1AA1C"/>
  </w:style>
  <w:style w:type="paragraph" w:customStyle="1" w:styleId="D9332ACEFF1D4A74B4534DB5E1D11595">
    <w:name w:val="D9332ACEFF1D4A74B4534DB5E1D11595"/>
  </w:style>
  <w:style w:type="paragraph" w:customStyle="1" w:styleId="B7DAF2798B824F51A019D28ACD22D4FA">
    <w:name w:val="B7DAF2798B824F51A019D28ACD22D4FA"/>
  </w:style>
  <w:style w:type="paragraph" w:customStyle="1" w:styleId="F34E9F83F23948758039479575CFA240">
    <w:name w:val="F34E9F83F23948758039479575CFA240"/>
  </w:style>
  <w:style w:type="paragraph" w:customStyle="1" w:styleId="20C195A28B944CB4812349D70DDF7499">
    <w:name w:val="20C195A28B944CB4812349D70DDF7499"/>
  </w:style>
  <w:style w:type="paragraph" w:customStyle="1" w:styleId="6731F0572DD94535B74393D56B97F9E6">
    <w:name w:val="6731F0572DD94535B74393D56B97F9E6"/>
  </w:style>
  <w:style w:type="paragraph" w:customStyle="1" w:styleId="18BE61FC68CF4668A8D6807CC5227784">
    <w:name w:val="18BE61FC68CF4668A8D6807CC5227784"/>
  </w:style>
  <w:style w:type="paragraph" w:customStyle="1" w:styleId="AF62F0EC3D014459BA94D8A8D8C4A4F4">
    <w:name w:val="AF62F0EC3D014459BA94D8A8D8C4A4F4"/>
  </w:style>
  <w:style w:type="paragraph" w:customStyle="1" w:styleId="5895CBA56DC642BFA4F941A8E348E899">
    <w:name w:val="5895CBA56DC642BFA4F941A8E348E899"/>
  </w:style>
  <w:style w:type="paragraph" w:customStyle="1" w:styleId="F1C2FAC117CD4900934DB1E44736B858">
    <w:name w:val="F1C2FAC117CD4900934DB1E44736B858"/>
    <w:rsid w:val="00225A2C"/>
  </w:style>
  <w:style w:type="paragraph" w:customStyle="1" w:styleId="B550DFBC91494C7490E4419D593B92CB">
    <w:name w:val="B550DFBC91494C7490E4419D593B92CB"/>
    <w:rsid w:val="00BB7CCE"/>
  </w:style>
  <w:style w:type="paragraph" w:customStyle="1" w:styleId="D11BFAEE73D54B01BF8C63269B58B414">
    <w:name w:val="D11BFAEE73D54B01BF8C63269B58B414"/>
    <w:rsid w:val="00BB7CCE"/>
  </w:style>
  <w:style w:type="paragraph" w:customStyle="1" w:styleId="AAC1B1FFC1954D6CABD1488B51D128C2">
    <w:name w:val="AAC1B1FFC1954D6CABD1488B51D128C2"/>
    <w:rsid w:val="00BB7CCE"/>
  </w:style>
  <w:style w:type="paragraph" w:customStyle="1" w:styleId="24144E20CFFD4E3DA1D7546574E65055">
    <w:name w:val="24144E20CFFD4E3DA1D7546574E65055"/>
    <w:rsid w:val="00BB7CCE"/>
  </w:style>
  <w:style w:type="paragraph" w:customStyle="1" w:styleId="099FFBD688D64B2493F9BDC9EEC7D613">
    <w:name w:val="099FFBD688D64B2493F9BDC9EEC7D613"/>
    <w:rsid w:val="00BB7CCE"/>
  </w:style>
  <w:style w:type="paragraph" w:customStyle="1" w:styleId="18B7321398054BB68C05DFFA955FC1F3">
    <w:name w:val="18B7321398054BB68C05DFFA955FC1F3"/>
    <w:rsid w:val="00BB7CCE"/>
  </w:style>
  <w:style w:type="paragraph" w:customStyle="1" w:styleId="037065B0636446D5986874A06A40F9FE">
    <w:name w:val="037065B0636446D5986874A06A40F9FE"/>
    <w:rsid w:val="00BB7CCE"/>
  </w:style>
  <w:style w:type="paragraph" w:customStyle="1" w:styleId="13FAF58905674BD9BA07FE1B21C4F5E4">
    <w:name w:val="13FAF58905674BD9BA07FE1B21C4F5E4"/>
    <w:rsid w:val="00BB7CCE"/>
  </w:style>
  <w:style w:type="paragraph" w:customStyle="1" w:styleId="3AB7E49AF8BF4B249A19D1F3AC1426E5">
    <w:name w:val="3AB7E49AF8BF4B249A19D1F3AC1426E5"/>
    <w:rsid w:val="00BB7CCE"/>
  </w:style>
  <w:style w:type="paragraph" w:customStyle="1" w:styleId="8E3E42C3FD614DECAFC7A7FAE87C9F56">
    <w:name w:val="8E3E42C3FD614DECAFC7A7FAE87C9F56"/>
    <w:rsid w:val="00BB7CCE"/>
  </w:style>
  <w:style w:type="paragraph" w:customStyle="1" w:styleId="A7A3F9B99F264AA3AFA2AE0D5B2244DD">
    <w:name w:val="A7A3F9B99F264AA3AFA2AE0D5B2244DD"/>
    <w:rsid w:val="00BB7CCE"/>
  </w:style>
  <w:style w:type="paragraph" w:customStyle="1" w:styleId="0C8F96ED679A4F5A920EEC5FA765638E">
    <w:name w:val="0C8F96ED679A4F5A920EEC5FA765638E"/>
    <w:rsid w:val="00BB7CCE"/>
  </w:style>
  <w:style w:type="paragraph" w:customStyle="1" w:styleId="FA615E9ABC264545AFE3C9EDC75D691F">
    <w:name w:val="FA615E9ABC264545AFE3C9EDC75D691F"/>
    <w:rsid w:val="00BB7CCE"/>
  </w:style>
  <w:style w:type="paragraph" w:customStyle="1" w:styleId="2D1BFC4F464B431793FA9C49AA662EA8">
    <w:name w:val="2D1BFC4F464B431793FA9C49AA662EA8"/>
    <w:rsid w:val="00BB7C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3">
      <a:dk1>
        <a:sysClr val="windowText" lastClr="000000"/>
      </a:dk1>
      <a:lt1>
        <a:sysClr val="window" lastClr="FFFFFF"/>
      </a:lt1>
      <a:dk2>
        <a:srgbClr val="44546A"/>
      </a:dk2>
      <a:lt2>
        <a:srgbClr val="E7E6E6"/>
      </a:lt2>
      <a:accent1>
        <a:srgbClr val="4185DF"/>
      </a:accent1>
      <a:accent2>
        <a:srgbClr val="F64668"/>
      </a:accent2>
      <a:accent3>
        <a:srgbClr val="A5A5A5"/>
      </a:accent3>
      <a:accent4>
        <a:srgbClr val="FFC000"/>
      </a:accent4>
      <a:accent5>
        <a:srgbClr val="5B9BD5"/>
      </a:accent5>
      <a:accent6>
        <a:srgbClr val="70AD47"/>
      </a:accent6>
      <a:hlink>
        <a:srgbClr val="0563C1"/>
      </a:hlink>
      <a:folHlink>
        <a:srgbClr val="954F72"/>
      </a:folHlink>
    </a:clrScheme>
    <a:fontScheme name="Custom 23">
      <a:majorFont>
        <a:latin typeface="Source Sans Pro Black"/>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50045A6E-6B18-4DC6-B23C-B53236BE88E9}">
  <ds:schemaRefs>
    <ds:schemaRef ds:uri="http://schemas.microsoft.com/sharepoint/v3/contenttype/forms"/>
  </ds:schemaRefs>
</ds:datastoreItem>
</file>

<file path=customXml/itemProps2.xml><?xml version="1.0" encoding="utf-8"?>
<ds:datastoreItem xmlns:ds="http://schemas.openxmlformats.org/officeDocument/2006/customXml" ds:itemID="{48C87E5B-1990-4AAE-B009-276C04388B32}">
  <ds:schemaRefs>
    <ds:schemaRef ds:uri="http://schemas.openxmlformats.org/officeDocument/2006/bibliography"/>
  </ds:schemaRefs>
</ds:datastoreItem>
</file>

<file path=customXml/itemProps3.xml><?xml version="1.0" encoding="utf-8"?>
<ds:datastoreItem xmlns:ds="http://schemas.openxmlformats.org/officeDocument/2006/customXml" ds:itemID="{A53C1FAA-FEC0-4C52-8CC1-E5331B27C2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FC283A9-7514-4B83-BB03-BDA3FBFB94D2}">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newspaper</Template>
  <TotalTime>0</TotalTime>
  <Pages>19</Pages>
  <Words>4185</Words>
  <Characters>23855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2022-05-10T05:17:00Z</dcterms:created>
  <dcterms:modified xsi:type="dcterms:W3CDTF">2022-05-21T15:50:00Z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